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B0995" w14:textId="7E434D61" w:rsidR="00FD1553" w:rsidRDefault="007A4BDC" w:rsidP="00656927">
      <w:pPr>
        <w:pStyle w:val="Heading1"/>
      </w:pPr>
      <w:bookmarkStart w:id="0" w:name="_Toc452628284"/>
      <w:r>
        <w:t>Conflict Scenario</w:t>
      </w:r>
    </w:p>
    <w:p w14:paraId="169E0601" w14:textId="366B88F2" w:rsidR="00145551" w:rsidRPr="00706EAB" w:rsidRDefault="00145551" w:rsidP="00C12321">
      <w:pPr>
        <w:pStyle w:val="Heading2"/>
        <w:rPr>
          <w:b/>
          <w:bCs/>
        </w:rPr>
      </w:pPr>
      <w:r w:rsidRPr="00706EAB">
        <w:rPr>
          <w:b/>
          <w:bCs/>
        </w:rPr>
        <w:t>Review</w:t>
      </w:r>
    </w:p>
    <w:p w14:paraId="6B080D9F" w14:textId="77777777" w:rsidR="00B4431A" w:rsidRDefault="00B4431A" w:rsidP="00CD1AD7">
      <w:pPr>
        <w:pStyle w:val="Heading3"/>
      </w:pPr>
      <w:r>
        <w:t>Interpersonal Conflict Management Styles</w:t>
      </w:r>
    </w:p>
    <w:p w14:paraId="2EFF8F97" w14:textId="77777777" w:rsidR="00B4431A" w:rsidRDefault="00B4431A" w:rsidP="00B4431A">
      <w:pPr>
        <w:rPr>
          <w:rFonts w:ascii="Arial" w:hAnsi="Arial"/>
        </w:rPr>
      </w:pP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ADCBF4D" wp14:editId="01A3D7C0">
                <wp:simplePos x="0" y="0"/>
                <wp:positionH relativeFrom="column">
                  <wp:posOffset>3688080</wp:posOffset>
                </wp:positionH>
                <wp:positionV relativeFrom="paragraph">
                  <wp:posOffset>1346835</wp:posOffset>
                </wp:positionV>
                <wp:extent cx="565785" cy="509905"/>
                <wp:effectExtent l="0" t="0" r="0" b="4445"/>
                <wp:wrapNone/>
                <wp:docPr id="27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" cy="509905"/>
                          <a:chOff x="0" y="0"/>
                          <a:chExt cx="901065" cy="95188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59" y="0"/>
                            <a:ext cx="809072" cy="93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0" y="756305"/>
                            <a:ext cx="90106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B33E9D" w14:textId="77777777" w:rsidR="000462C4" w:rsidRDefault="00BE0641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"https://www.flickr.com/photos/falcon1961/3304306800/" </w:instrText>
                              </w:r>
                              <w:r>
                                <w:fldChar w:fldCharType="separate"/>
                              </w:r>
                              <w:r w:rsidR="000462C4">
                                <w:rPr>
                                  <w:rStyle w:val="Hyperlink"/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CC 2.0 BY Matthew</w:t>
                              </w:r>
                              <w:r>
                                <w:rPr>
                                  <w:rStyle w:val="Hyperlink"/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dgm="http://schemas.openxmlformats.org/drawingml/2006/diagram" xmlns:a14="http://schemas.microsoft.com/office/drawing/2010/main" xmlns:pic="http://schemas.openxmlformats.org/drawingml/2006/picture" xmlns:a="http://schemas.openxmlformats.org/drawingml/2006/main">
            <w:pict>
              <v:group id="Group 26" style="position:absolute;margin-left:290.4pt;margin-top:106.05pt;width:44.55pt;height:40.15pt;z-index:251669504;mso-width-relative:margin;mso-height-relative:margin" coordsize="9010,9518" o:spid="_x0000_s1026" w14:anchorId="7ADCBF4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28" style="position:absolute;left:467;width:8091;height:9317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">
                  <v:imagedata o:title="" r:id="rId10"/>
                </v:shape>
                <v:rect id="Rectangle 29" style="position:absolute;top:7563;width:9010;height:1955;visibility:visible;mso-wrap-style:square;v-text-anchor:top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>
                  <v:textbox>
                    <w:txbxContent>
                      <w:p w:rsidR="000462C4" w:rsidP="00B4431A" w:rsidRDefault="00134A13" w14:paraId="75B33E9D" w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hyperlink w:history="1" r:id="rId11">
                          <w:r w:rsidR="000462C4">
                            <w:rPr>
                              <w:rStyle w:val="Hyperlink"/>
                              <w:rFonts w:hAnsi="Cambria" w:asciiTheme="minorHAnsi" w:cstheme="minorBidi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CC 2.0 BY Matthew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5988E16" wp14:editId="488F9159">
                <wp:simplePos x="0" y="0"/>
                <wp:positionH relativeFrom="column">
                  <wp:posOffset>1424941</wp:posOffset>
                </wp:positionH>
                <wp:positionV relativeFrom="paragraph">
                  <wp:posOffset>1285875</wp:posOffset>
                </wp:positionV>
                <wp:extent cx="746760" cy="470535"/>
                <wp:effectExtent l="0" t="0" r="0" b="5715"/>
                <wp:wrapNone/>
                <wp:docPr id="2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0" cy="470535"/>
                          <a:chOff x="0" y="0"/>
                          <a:chExt cx="1407081" cy="882498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File:Florida Box Turtle Digon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575" cy="8824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44066" y="714066"/>
                            <a:ext cx="12630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FD8249" w14:textId="77777777" w:rsidR="000462C4" w:rsidRDefault="00E844C6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13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CC SA 3.0 </w:t>
                                </w:r>
                              </w:hyperlink>
                              <w:hyperlink r:id="rId14" w:history="1">
                                <w:proofErr w:type="spellStart"/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Unported</w:t>
                                </w:r>
                                <w:proofErr w:type="spellEnd"/>
                              </w:hyperlink>
                              <w:hyperlink r:id="rId15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BY Jonathan Zander</w:t>
                                </w:r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dgm="http://schemas.openxmlformats.org/drawingml/2006/diagram" xmlns:a14="http://schemas.microsoft.com/office/drawing/2010/main" xmlns:pic="http://schemas.openxmlformats.org/drawingml/2006/picture" xmlns:a="http://schemas.openxmlformats.org/drawingml/2006/main">
            <w:pict>
              <v:group id="Group 14" style="position:absolute;margin-left:112.2pt;margin-top:101.25pt;width:58.8pt;height:37.05pt;z-index:251668480;mso-width-relative:margin;mso-height-relative:margin" coordsize="14070,8824" o:spid="_x0000_s1029" w14:anchorId="05988E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">
                <v:shape id="Picture 23" style="position:absolute;width:13245;height:8824;visibility:visible;mso-wrap-style:square" alt="File:Florida Box Turtle Digon3.jpg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">
                  <v:imagedata o:title="Florida Box Turtle Digon3" r:id="rId16"/>
                </v:shape>
                <v:rect id="Rectangle 24" style="position:absolute;left:1440;top:7140;width:12630;height:1658;visibility:visible;mso-wrap-style:square;v-text-anchor:top" o:spid="_x0000_s103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>
                  <v:textbox>
                    <w:txbxContent>
                      <w:p w:rsidR="000462C4" w:rsidP="00B4431A" w:rsidRDefault="00134A13" w14:paraId="64FD8249" w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hyperlink w:history="1" r:id="rId17">
                          <w:r w:rsidR="000462C4">
                            <w:rPr>
                              <w:rStyle w:val="Hyperlink"/>
                              <w:rFonts w:hAnsi="Cambria" w:asciiTheme="minorHAnsi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CC SA 3.0 </w:t>
                          </w:r>
                        </w:hyperlink>
                        <w:hyperlink w:history="1" r:id="rId18">
                          <w:r w:rsidR="000462C4">
                            <w:rPr>
                              <w:rStyle w:val="Hyperlink"/>
                              <w:rFonts w:hAnsi="Cambria" w:asciiTheme="minorHAnsi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Unported</w:t>
                          </w:r>
                        </w:hyperlink>
                        <w:hyperlink w:history="1" r:id="rId19">
                          <w:r w:rsidR="000462C4">
                            <w:rPr>
                              <w:rStyle w:val="Hyperlink"/>
                              <w:rFonts w:hAnsi="Cambria" w:asciiTheme="minorHAnsi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BY Jonathan Zander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DE727E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6C7E0E0" wp14:editId="7D0ACE48">
                <wp:simplePos x="0" y="0"/>
                <wp:positionH relativeFrom="column">
                  <wp:posOffset>91440</wp:posOffset>
                </wp:positionH>
                <wp:positionV relativeFrom="paragraph">
                  <wp:posOffset>695040</wp:posOffset>
                </wp:positionV>
                <wp:extent cx="683895" cy="525145"/>
                <wp:effectExtent l="0" t="0" r="0" b="0"/>
                <wp:wrapNone/>
                <wp:docPr id="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" cy="525145"/>
                          <a:chOff x="0" y="0"/>
                          <a:chExt cx="1491730" cy="1165431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Shark Cartoon Free Vector Illustration by superawesomevec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730" cy="10553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149514" y="984456"/>
                            <a:ext cx="124714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076954" w14:textId="77777777" w:rsidR="000462C4" w:rsidRDefault="00E844C6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 xml:space="preserve">CC 3.0 BY </w:t>
                                </w:r>
                              </w:hyperlink>
                              <w:hyperlink r:id="rId22" w:history="1">
                                <w:proofErr w:type="spellStart"/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Superawesomevectors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dgm="http://schemas.openxmlformats.org/drawingml/2006/diagram" xmlns:a14="http://schemas.microsoft.com/office/drawing/2010/main" xmlns:pic="http://schemas.openxmlformats.org/drawingml/2006/picture" xmlns:a="http://schemas.openxmlformats.org/drawingml/2006/main">
            <w:pict>
              <v:group id="Group 23" style="position:absolute;margin-left:7.2pt;margin-top:54.75pt;width:53.85pt;height:41.35pt;z-index:251667456;mso-width-relative:margin;mso-height-relative:margin" coordsize="14917,11654" o:spid="_x0000_s1032" w14:anchorId="46C7E0E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">
                <v:shape id="Picture 3" style="position:absolute;width:14917;height:10553;visibility:visible;mso-wrap-style:square" alt="Shark Cartoon Free Vector Illustration by superawesomevectors" o:spid="_x0000_s103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">
                  <v:imagedata o:title="Shark Cartoon Free Vector Illustration by superawesomevectors" r:id="rId23"/>
                </v:shape>
                <v:rect id="Rectangle 4" style="position:absolute;left:1495;top:9844;width:12471;height:1810;visibility:visible;mso-wrap-style:square;v-text-anchor:top" o:spid="_x0000_s103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>
                  <v:textbox>
                    <w:txbxContent>
                      <w:p w:rsidR="000462C4" w:rsidP="00B4431A" w:rsidRDefault="00134A13" w14:paraId="70076954" w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hyperlink w:history="1" r:id="rId24">
                          <w:r w:rsidR="000462C4">
                            <w:rPr>
                              <w:rStyle w:val="Hyperlink"/>
                              <w:rFonts w:hAnsi="Cambria" w:asciiTheme="minorHAnsi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 xml:space="preserve">CC 3.0 BY </w:t>
                          </w:r>
                        </w:hyperlink>
                        <w:hyperlink w:history="1" r:id="rId25">
                          <w:r w:rsidR="000462C4">
                            <w:rPr>
                              <w:rStyle w:val="Hyperlink"/>
                              <w:rFonts w:hAnsi="Cambria" w:asciiTheme="minorHAnsi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Superawesomevectors</w:t>
                          </w:r>
                        </w:hyperlink>
                      </w:p>
                    </w:txbxContent>
                  </v:textbox>
                </v:rect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98A95A" wp14:editId="55A5ABA6">
                <wp:simplePos x="0" y="0"/>
                <wp:positionH relativeFrom="column">
                  <wp:posOffset>2175164</wp:posOffset>
                </wp:positionH>
                <wp:positionV relativeFrom="paragraph">
                  <wp:posOffset>1393248</wp:posOffset>
                </wp:positionV>
                <wp:extent cx="497782" cy="570907"/>
                <wp:effectExtent l="0" t="0" r="0" b="635"/>
                <wp:wrapNone/>
                <wp:docPr id="8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782" cy="570907"/>
                          <a:chOff x="0" y="0"/>
                          <a:chExt cx="913996" cy="149417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Urban, Lost, Hiding, Afrai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45" t="9366" r="34398" b="7405"/>
                          <a:stretch/>
                        </pic:blipFill>
                        <pic:spPr bwMode="auto">
                          <a:xfrm>
                            <a:off x="0" y="0"/>
                            <a:ext cx="861912" cy="1494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Box 21"/>
                        <wps:cNvSpPr txBox="1"/>
                        <wps:spPr>
                          <a:xfrm>
                            <a:off x="619830" y="1260186"/>
                            <a:ext cx="294166" cy="2079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E66C6D" w14:textId="77777777" w:rsidR="000462C4" w:rsidRDefault="00E844C6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27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dgm="http://schemas.openxmlformats.org/drawingml/2006/diagram" xmlns:a14="http://schemas.microsoft.com/office/drawing/2010/main" xmlns:pic="http://schemas.openxmlformats.org/drawingml/2006/picture" xmlns:a="http://schemas.openxmlformats.org/drawingml/2006/main">
            <w:pict>
              <v:group id="Group 22" style="position:absolute;margin-left:171.25pt;margin-top:109.7pt;width:39.2pt;height:44.95pt;z-index:251663360;mso-width-relative:margin;mso-height-relative:margin" coordsize="9139,14941" o:spid="_x0000_s1035" w14:anchorId="2298A95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">
                <v:shape id="Picture 9" style="position:absolute;width:8619;height:14941;visibility:visible;mso-wrap-style:square" alt="Urban, Lost, Hiding, Afraid" o:spid="_x0000_s103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">
                  <v:imagedata cropleft="20608f" croptop="6138f" cropright="22543f" cropbottom="4853f" o:title="Urban, Lost, Hiding, Afraid" r:id="rId28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1" style="position:absolute;left:6198;top:12601;width:2941;height:2080;visibility:visible;mso-wrap-style:square;v-text-anchor:top" o:spid="_x0000_s103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>
                  <v:textbox>
                    <w:txbxContent>
                      <w:p w:rsidR="000462C4" w:rsidP="00B4431A" w:rsidRDefault="00134A13" w14:paraId="02E66C6D" w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hyperlink w:history="1" r:id="rId29">
                          <w:r w:rsidR="000462C4">
                            <w:rPr>
                              <w:rStyle w:val="Hyperlink"/>
                              <w:rFonts w:hAnsi="Cambria" w:asciiTheme="minorHAnsi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B6E3DC" wp14:editId="36503F9F">
                <wp:simplePos x="0" y="0"/>
                <wp:positionH relativeFrom="margin">
                  <wp:align>center</wp:align>
                </wp:positionH>
                <wp:positionV relativeFrom="paragraph">
                  <wp:posOffset>2689013</wp:posOffset>
                </wp:positionV>
                <wp:extent cx="4360489" cy="461665"/>
                <wp:effectExtent l="0" t="0" r="0" b="0"/>
                <wp:wrapNone/>
                <wp:docPr id="15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0489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AE928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48"/>
                              </w:rPr>
                              <w:t>Low to High Concern for Other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a14="http://schemas.microsoft.com/office/drawing/2010/main" xmlns:pic="http://schemas.openxmlformats.org/drawingml/2006/picture" xmlns:a="http://schemas.openxmlformats.org/drawingml/2006/main">
            <w:pict>
              <v:shape id="TextBox 7" style="position:absolute;margin-left:0;margin-top:211.75pt;width:343.35pt;height:36.35pt;z-index:251666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spid="_x0000_s103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" w14:anchorId="4FB6E3DC">
                <v:textbox style="mso-fit-shape-to-text:t">
                  <w:txbxContent>
                    <w:p w:rsidRPr="00556CF5" w:rsidR="000462C4" w:rsidP="00B4431A" w:rsidRDefault="000462C4" w14:paraId="3B6AE928" w14:textId="77777777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556CF5">
                        <w:rPr>
                          <w:rFonts w:hAnsi="Cambria" w:asciiTheme="minorHAnsi" w:cstheme="minorBidi"/>
                          <w:color w:val="000000" w:themeColor="text1"/>
                          <w:kern w:val="24"/>
                          <w:sz w:val="32"/>
                          <w:szCs w:val="48"/>
                        </w:rPr>
                        <w:t>Low to High Concern for Other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5824A" wp14:editId="4B842E51">
                <wp:simplePos x="0" y="0"/>
                <wp:positionH relativeFrom="leftMargin">
                  <wp:align>right</wp:align>
                </wp:positionH>
                <wp:positionV relativeFrom="paragraph">
                  <wp:posOffset>1698519</wp:posOffset>
                </wp:positionV>
                <wp:extent cx="2783134" cy="523220"/>
                <wp:effectExtent l="0" t="0" r="0" b="0"/>
                <wp:wrapNone/>
                <wp:docPr id="14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783134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35FFFB" w14:textId="77777777" w:rsidR="000462C4" w:rsidRPr="00556CF5" w:rsidRDefault="000462C4" w:rsidP="00B443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2"/>
                              </w:rPr>
                            </w:pPr>
                            <w:r w:rsidRPr="00556CF5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32"/>
                                <w:szCs w:val="56"/>
                              </w:rPr>
                              <w:t>Concern for Self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a14="http://schemas.microsoft.com/office/drawing/2010/main" xmlns:pic="http://schemas.openxmlformats.org/drawingml/2006/picture" xmlns:a="http://schemas.openxmlformats.org/drawingml/2006/main">
            <w:pict>
              <v:shape id="TextBox 8" style="position:absolute;margin-left:167.95pt;margin-top:133.75pt;width:219.15pt;height:41.2pt;rotation:-90;z-index:251665408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spid="_x0000_s103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" w14:anchorId="3FA5824A">
                <v:textbox style="mso-fit-shape-to-text:t">
                  <w:txbxContent>
                    <w:p w:rsidRPr="00556CF5" w:rsidR="000462C4" w:rsidP="00B4431A" w:rsidRDefault="000462C4" w14:paraId="2835FFFB" w14:textId="77777777">
                      <w:pPr>
                        <w:pStyle w:val="NormalWeb"/>
                        <w:spacing w:before="0" w:beforeAutospacing="0" w:after="0" w:afterAutospacing="0"/>
                        <w:rPr>
                          <w:sz w:val="12"/>
                        </w:rPr>
                      </w:pPr>
                      <w:r w:rsidRPr="00556CF5">
                        <w:rPr>
                          <w:rFonts w:hAnsi="Cambria" w:asciiTheme="minorHAnsi" w:cstheme="minorBidi"/>
                          <w:color w:val="000000" w:themeColor="text1"/>
                          <w:kern w:val="24"/>
                          <w:sz w:val="32"/>
                          <w:szCs w:val="56"/>
                        </w:rPr>
                        <w:t>Concern for Self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8F1C6AC" wp14:editId="5E5F87E1">
                <wp:simplePos x="0" y="0"/>
                <wp:positionH relativeFrom="column">
                  <wp:posOffset>4351867</wp:posOffset>
                </wp:positionH>
                <wp:positionV relativeFrom="paragraph">
                  <wp:posOffset>1376680</wp:posOffset>
                </wp:positionV>
                <wp:extent cx="821901" cy="389467"/>
                <wp:effectExtent l="0" t="0" r="0" b="0"/>
                <wp:wrapNone/>
                <wp:docPr id="11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1901" cy="389467"/>
                          <a:chOff x="0" y="0"/>
                          <a:chExt cx="1654056" cy="595996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File:Flickr - Carine06 - &quot;I give up.&quot;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34" t="44599" r="20266" b="24280"/>
                          <a:stretch/>
                        </pic:blipFill>
                        <pic:spPr bwMode="auto">
                          <a:xfrm>
                            <a:off x="0" y="0"/>
                            <a:ext cx="1654056" cy="5959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TextBox 19"/>
                        <wps:cNvSpPr txBox="1"/>
                        <wps:spPr>
                          <a:xfrm>
                            <a:off x="511551" y="454637"/>
                            <a:ext cx="833317" cy="10477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A498AB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8"/>
                                  <w:szCs w:val="8"/>
                                </w:rPr>
                                <w:t xml:space="preserve">CC SA 2.0 Generic BY </w:t>
                              </w:r>
                              <w:hyperlink r:id="rId31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8"/>
                                    <w:szCs w:val="8"/>
                                  </w:rPr>
                                  <w:t>Carine06 from UK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dgm="http://schemas.openxmlformats.org/drawingml/2006/diagram" xmlns:a14="http://schemas.microsoft.com/office/drawing/2010/main" xmlns:pic="http://schemas.openxmlformats.org/drawingml/2006/picture" xmlns:a="http://schemas.openxmlformats.org/drawingml/2006/main">
            <w:pict>
              <v:group id="Group 20" style="position:absolute;margin-left:342.65pt;margin-top:108.4pt;width:64.7pt;height:30.65pt;z-index:251664384;mso-width-relative:margin;mso-height-relative:margin" coordsize="16540,5959" o:spid="_x0000_s1040" w14:anchorId="28F1C6AC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">
                <v:shape id="Picture 12" style="position:absolute;width:16540;height:5959;visibility:visible;mso-wrap-style:square" alt="File:Flickr - Carine06 - &quot;I give up.&quot;.jpg" o:spid="_x0000_s104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">
                  <v:imagedata cropleft="11360f" croptop="29228f" cropright="13282f" cropbottom="15912f" o:title="Flickr - Carine06 - &quot;I give up.&quot;" r:id="rId32"/>
                </v:shape>
                <v:shape id="TextBox 19" style="position:absolute;left:5115;top:4546;width:8333;height:1048;visibility:visible;mso-wrap-style:square;v-text-anchor:top" o:spid="_x0000_s104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>
                  <v:textbox>
                    <w:txbxContent>
                      <w:p w:rsidR="000462C4" w:rsidP="00B4431A" w:rsidRDefault="000462C4" w14:paraId="26A498AB" w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hAnsi="Cambria" w:asciiTheme="minorHAnsi" w:cstheme="minorBidi"/>
                            <w:color w:val="000000" w:themeColor="text1"/>
                            <w:kern w:val="24"/>
                            <w:sz w:val="8"/>
                            <w:szCs w:val="8"/>
                          </w:rPr>
                          <w:t xml:space="preserve">CC SA 2.0 Generic BY </w:t>
                        </w:r>
                        <w:hyperlink w:history="1" r:id="rId33">
                          <w:r>
                            <w:rPr>
                              <w:rStyle w:val="Hyperlink"/>
                              <w:rFonts w:hAnsi="Cambria" w:asciiTheme="minorHAnsi" w:cstheme="minorBidi"/>
                              <w:color w:val="000000" w:themeColor="text1"/>
                              <w:kern w:val="24"/>
                              <w:sz w:val="8"/>
                              <w:szCs w:val="8"/>
                            </w:rPr>
                            <w:t>Carine06 from UK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Pr="00556CF5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ECA2F3" wp14:editId="3E340072">
                <wp:simplePos x="0" y="0"/>
                <wp:positionH relativeFrom="margin">
                  <wp:posOffset>4435898</wp:posOffset>
                </wp:positionH>
                <wp:positionV relativeFrom="paragraph">
                  <wp:posOffset>114724</wp:posOffset>
                </wp:positionV>
                <wp:extent cx="639233" cy="668867"/>
                <wp:effectExtent l="0" t="0" r="8890" b="0"/>
                <wp:wrapNone/>
                <wp:docPr id="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233" cy="668867"/>
                          <a:chOff x="0" y="0"/>
                          <a:chExt cx="1365250" cy="14005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36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4"/>
                        <wps:cNvSpPr txBox="1"/>
                        <wps:spPr>
                          <a:xfrm>
                            <a:off x="240977" y="1280600"/>
                            <a:ext cx="755333" cy="1199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0DD0450" w14:textId="77777777" w:rsidR="000462C4" w:rsidRDefault="000462C4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0"/>
                                  <w:szCs w:val="10"/>
                                </w:rPr>
                                <w:t xml:space="preserve">CC 2.0 BY </w:t>
                              </w:r>
                              <w:hyperlink r:id="rId35" w:history="1">
                                <w:proofErr w:type="spellStart"/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>Zabara</w:t>
                                </w:r>
                                <w:proofErr w:type="spellEnd"/>
                              </w:hyperlink>
                              <w:hyperlink r:id="rId36" w:history="1">
                                <w:r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0"/>
                                    <w:szCs w:val="10"/>
                                  </w:rPr>
                                  <w:t xml:space="preserve"> Alexander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dgm="http://schemas.openxmlformats.org/drawingml/2006/diagram" xmlns:a14="http://schemas.microsoft.com/office/drawing/2010/main" xmlns:pic="http://schemas.openxmlformats.org/drawingml/2006/picture" xmlns:a="http://schemas.openxmlformats.org/drawingml/2006/main">
            <w:pict>
              <v:group id="Group 10" style="position:absolute;margin-left:349.3pt;margin-top:9.05pt;width:50.35pt;height:52.65pt;z-index:251662336;mso-position-horizontal-relative:margin;mso-width-relative:margin;mso-height-relative:margin" coordsize="13652,14005" o:spid="_x0000_s1043" w14:anchorId="11ECA2F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">
                <v:shape id="Picture 7" style="position:absolute;width:13652;height:13652;visibility:visible;mso-wrap-style:square" o:spid="_x0000_s104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">
                  <v:imagedata o:title="" r:id="rId37"/>
                </v:shape>
                <v:shape id="TextBox 4" style="position:absolute;left:2409;top:12806;width:7554;height:1199;visibility:visible;mso-wrap-style:square;v-text-anchor:top" o:spid="_x0000_s104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>
                  <v:textbox>
                    <w:txbxContent>
                      <w:p w:rsidR="000462C4" w:rsidP="00B4431A" w:rsidRDefault="000462C4" w14:paraId="70DD0450" w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hAnsi="Cambria" w:asciiTheme="minorHAnsi" w:cstheme="minorBidi"/>
                            <w:color w:val="000000" w:themeColor="text1"/>
                            <w:kern w:val="24"/>
                            <w:sz w:val="10"/>
                            <w:szCs w:val="10"/>
                          </w:rPr>
                          <w:t xml:space="preserve">CC 2.0 BY </w:t>
                        </w:r>
                        <w:hyperlink w:history="1" r:id="rId38">
                          <w:r>
                            <w:rPr>
                              <w:rStyle w:val="Hyperlink"/>
                              <w:rFonts w:hAnsi="Cambria" w:asciiTheme="minorHAnsi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>Zabara</w:t>
                          </w:r>
                        </w:hyperlink>
                        <w:hyperlink w:history="1" r:id="rId39">
                          <w:r>
                            <w:rPr>
                              <w:rStyle w:val="Hyperlink"/>
                              <w:rFonts w:hAnsi="Cambria" w:asciiTheme="minorHAnsi" w:cstheme="minorBidi"/>
                              <w:color w:val="000000" w:themeColor="text1"/>
                              <w:kern w:val="24"/>
                              <w:sz w:val="10"/>
                              <w:szCs w:val="10"/>
                            </w:rPr>
                            <w:t xml:space="preserve"> Alexander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47ED">
        <w:rPr>
          <w:rFonts w:ascii="Arial" w:hAnsi="Arial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01E9C8" wp14:editId="20728BBA">
                <wp:simplePos x="0" y="0"/>
                <wp:positionH relativeFrom="column">
                  <wp:posOffset>1853776</wp:posOffset>
                </wp:positionH>
                <wp:positionV relativeFrom="paragraph">
                  <wp:posOffset>114935</wp:posOffset>
                </wp:positionV>
                <wp:extent cx="584200" cy="609600"/>
                <wp:effectExtent l="0" t="0" r="635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" cy="609600"/>
                          <a:chOff x="0" y="0"/>
                          <a:chExt cx="1077260" cy="1047848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File:US Army 53525 Soldiers compete in Tae Kwon Do tournament for Warrior Country leve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89" t="19797" r="7136" b="8360"/>
                          <a:stretch/>
                        </pic:blipFill>
                        <pic:spPr bwMode="auto">
                          <a:xfrm>
                            <a:off x="0" y="0"/>
                            <a:ext cx="1077260" cy="10015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TextBox 17"/>
                        <wps:cNvSpPr txBox="1"/>
                        <wps:spPr>
                          <a:xfrm>
                            <a:off x="394754" y="901308"/>
                            <a:ext cx="265788" cy="1465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6BD880" w14:textId="77777777" w:rsidR="000462C4" w:rsidRDefault="00E844C6" w:rsidP="00B4431A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hyperlink r:id="rId41" w:history="1">
                                <w:r w:rsidR="000462C4">
                                  <w:rPr>
                                    <w:rStyle w:val="Hyperlink"/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2"/>
                                    <w:szCs w:val="12"/>
                                  </w:rPr>
                                  <w:t>CC0</w:t>
                                </w:r>
                              </w:hyperlink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dgm="http://schemas.openxmlformats.org/drawingml/2006/diagram" xmlns:a14="http://schemas.microsoft.com/office/drawing/2010/main" xmlns:pic="http://schemas.openxmlformats.org/drawingml/2006/picture" xmlns:a="http://schemas.openxmlformats.org/drawingml/2006/main">
            <w:pict>
              <v:group id="Group 18" style="position:absolute;margin-left:145.95pt;margin-top:9.05pt;width:46pt;height:48pt;z-index:251661312;mso-width-relative:margin;mso-height-relative:margin" coordsize="10772,10478" o:spid="_x0000_s1046" w14:anchorId="6C01E9C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">
                <v:shape id="Picture 19" style="position:absolute;width:10772;height:10015;visibility:visible;mso-wrap-style:square" alt="File:US Army 53525 Soldiers compete in Tae Kwon Do tournament for Warrior Country level.jpg" o:spid="_x0000_s104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">
                  <v:imagedata cropleft="26928f" croptop="12974f" cropright="4677f" cropbottom="5479f" o:title="US Army 53525 Soldiers compete in Tae Kwon Do tournament for Warrior Country level" r:id="rId42"/>
                </v:shape>
                <v:shape id="TextBox 17" style="position:absolute;left:3947;top:9013;width:2658;height:1465;visibility:visible;mso-wrap-style:square;v-text-anchor:top" o:spid="_x0000_s104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>
                  <v:textbox>
                    <w:txbxContent>
                      <w:p w:rsidR="000462C4" w:rsidP="00B4431A" w:rsidRDefault="00134A13" w14:paraId="6D6BD880" w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hyperlink w:history="1" r:id="rId43">
                          <w:r w:rsidR="000462C4">
                            <w:rPr>
                              <w:rStyle w:val="Hyperlink"/>
                              <w:rFonts w:hAnsi="Cambria" w:asciiTheme="minorHAnsi" w:cstheme="minorBidi"/>
                              <w:color w:val="000000" w:themeColor="text1"/>
                              <w:kern w:val="24"/>
                              <w:sz w:val="12"/>
                              <w:szCs w:val="12"/>
                            </w:rPr>
                            <w:t>CC0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56731F7" wp14:editId="172F9DCD">
            <wp:extent cx="5270500" cy="2836334"/>
            <wp:effectExtent l="0" t="0" r="25400" b="0"/>
            <wp:docPr id="30" name="Diagram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  <w:r w:rsidRPr="00556CF5">
        <w:rPr>
          <w:noProof/>
        </w:rPr>
        <w:t xml:space="preserve"> </w:t>
      </w:r>
    </w:p>
    <w:p w14:paraId="1D344D07" w14:textId="77777777" w:rsidR="00B4431A" w:rsidRDefault="00B4431A" w:rsidP="00B4431A">
      <w:pPr>
        <w:rPr>
          <w:rFonts w:ascii="Arial" w:hAnsi="Arial"/>
        </w:rPr>
      </w:pPr>
    </w:p>
    <w:p w14:paraId="59FC4DA7" w14:textId="77777777" w:rsidR="00C12321" w:rsidRPr="00361EDE" w:rsidRDefault="00C12321" w:rsidP="00C12321">
      <w:pPr>
        <w:pStyle w:val="Heading3"/>
        <w:rPr>
          <w:b/>
          <w:bCs/>
        </w:rPr>
      </w:pPr>
      <w:r w:rsidRPr="00361EDE">
        <w:rPr>
          <w:b/>
          <w:bCs/>
        </w:rPr>
        <w:t>Interpersonal Conflict Resolution</w:t>
      </w:r>
    </w:p>
    <w:p w14:paraId="3F3BDC48" w14:textId="77777777" w:rsidR="00C12321" w:rsidRPr="00556CF5" w:rsidRDefault="00C12321" w:rsidP="00C12321">
      <w:r>
        <w:t>The following diagram shows a process that can be followed when trying to resolve interpersonal conflict.</w:t>
      </w:r>
    </w:p>
    <w:p w14:paraId="767E7D1C" w14:textId="77777777" w:rsidR="00C12321" w:rsidRPr="00556CF5" w:rsidRDefault="00C12321" w:rsidP="00C12321">
      <w:r>
        <w:rPr>
          <w:noProof/>
        </w:rPr>
        <w:drawing>
          <wp:inline distT="0" distB="0" distL="0" distR="0" wp14:anchorId="2C73A2CB" wp14:editId="6B39104C">
            <wp:extent cx="1786255" cy="2202873"/>
            <wp:effectExtent l="0" t="0" r="23495" b="26035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6D929BE5" w14:textId="77777777" w:rsidR="00C12321" w:rsidRDefault="00C12321" w:rsidP="00C12321">
      <w:pPr>
        <w:tabs>
          <w:tab w:val="left" w:pos="2533"/>
        </w:tabs>
        <w:rPr>
          <w:rFonts w:ascii="Arial" w:hAnsi="Arial"/>
        </w:rPr>
      </w:pPr>
    </w:p>
    <w:p w14:paraId="28BA3F77" w14:textId="3B524B33" w:rsidR="00145551" w:rsidRDefault="00145551" w:rsidP="00C12321">
      <w:pPr>
        <w:pStyle w:val="Heading3"/>
      </w:pPr>
      <w:r>
        <w:t>Listening</w:t>
      </w:r>
    </w:p>
    <w:p w14:paraId="0C2186FC" w14:textId="77777777" w:rsidR="00145551" w:rsidRDefault="00145551" w:rsidP="00145551">
      <w:r>
        <w:t>A considerable proportion of our communication involves listening, yet little attention is devoted to improving listening.  HURIER is an acronym for tips that can be used to improve listening.</w:t>
      </w:r>
    </w:p>
    <w:p w14:paraId="7D442159" w14:textId="77777777" w:rsidR="00145551" w:rsidRDefault="00145551" w:rsidP="00145551">
      <w:r>
        <w:rPr>
          <w:noProof/>
        </w:rPr>
        <w:lastRenderedPageBreak/>
        <w:drawing>
          <wp:inline distT="0" distB="0" distL="0" distR="0" wp14:anchorId="39C04F30" wp14:editId="3582C6EB">
            <wp:extent cx="5270500" cy="2392045"/>
            <wp:effectExtent l="0" t="0" r="25400" b="27305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inline>
        </w:drawing>
      </w:r>
    </w:p>
    <w:p w14:paraId="6547816C" w14:textId="77777777" w:rsidR="00145551" w:rsidRPr="00145551" w:rsidRDefault="00145551" w:rsidP="00145551"/>
    <w:p w14:paraId="2CB125A2" w14:textId="77777777" w:rsidR="00C12321" w:rsidRDefault="00C12321" w:rsidP="00C12321">
      <w:pPr>
        <w:pStyle w:val="Heading3"/>
      </w:pPr>
      <w:r>
        <w:t>“I” Phrases for Conflict Resolution</w:t>
      </w:r>
    </w:p>
    <w:p w14:paraId="22FD7080" w14:textId="77777777" w:rsidR="00C12321" w:rsidRPr="00717F5D" w:rsidRDefault="00C12321" w:rsidP="00C12321">
      <w:r>
        <w:t>The “I” phrase is used during conflict resolutions to avoid attacking others.  Open the conversation with a statement in first person, passive voice</w:t>
      </w:r>
      <w:proofErr w:type="gramStart"/>
      <w:r>
        <w:t>:  “</w:t>
      </w:r>
      <w:proofErr w:type="gramEnd"/>
      <w:r>
        <w:t>I feel … when … because …  I would like …”</w:t>
      </w:r>
    </w:p>
    <w:p w14:paraId="4CEFCDFD" w14:textId="6FD19E43" w:rsidR="00C12321" w:rsidRDefault="00C12321" w:rsidP="00C12321">
      <w:r w:rsidRPr="00717F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16048" wp14:editId="4AC79262">
                <wp:simplePos x="0" y="0"/>
                <wp:positionH relativeFrom="column">
                  <wp:posOffset>3158066</wp:posOffset>
                </wp:positionH>
                <wp:positionV relativeFrom="paragraph">
                  <wp:posOffset>1820333</wp:posOffset>
                </wp:positionV>
                <wp:extent cx="1739579" cy="215444"/>
                <wp:effectExtent l="0" t="0" r="0" b="0"/>
                <wp:wrapNone/>
                <wp:docPr id="2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579" cy="2154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D707C" w14:textId="77777777" w:rsidR="000462C4" w:rsidRDefault="000462C4" w:rsidP="00C1232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+mn-ea" w:hAnsi="Arial" w:cs="+mn-cs"/>
                                <w:color w:val="022345"/>
                                <w:kern w:val="24"/>
                                <w:position w:val="-6"/>
                                <w:vertAlign w:val="subscript"/>
                              </w:rPr>
                              <w:t>Adapted from (Dwyer 2012, p. 40)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a14="http://schemas.microsoft.com/office/drawing/2010/main" xmlns:pic="http://schemas.openxmlformats.org/drawingml/2006/picture" xmlns:a="http://schemas.openxmlformats.org/drawingml/2006/main">
            <w:pict>
              <v:rect id="Rectangle 10" style="position:absolute;margin-left:248.65pt;margin-top:143.35pt;width:136.95pt;height:16.9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9" filled="f" stroked="f" w14:anchorId="57B16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">
                <v:textbox style="mso-fit-shape-to-text:t">
                  <w:txbxContent>
                    <w:p w:rsidR="000462C4" w:rsidP="00C12321" w:rsidRDefault="000462C4" w14:paraId="455D707C" w14:textId="7777777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eastAsia="+mn-ea" w:cs="+mn-cs"/>
                          <w:color w:val="022345"/>
                          <w:kern w:val="24"/>
                          <w:position w:val="-6"/>
                          <w:vertAlign w:val="subscript"/>
                        </w:rPr>
                        <w:t>Adapted from (Dwyer 2012, p. 40)</w:t>
                      </w:r>
                    </w:p>
                  </w:txbxContent>
                </v:textbox>
              </v:rect>
            </w:pict>
          </mc:Fallback>
        </mc:AlternateContent>
      </w:r>
      <w:r w:rsidRPr="00717F5D">
        <w:rPr>
          <w:noProof/>
        </w:rPr>
        <w:drawing>
          <wp:inline distT="0" distB="0" distL="0" distR="0" wp14:anchorId="6547867A" wp14:editId="03FEDE1A">
            <wp:extent cx="3209925" cy="1811867"/>
            <wp:effectExtent l="0" t="19050" r="9525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4301CB05" w14:textId="77777777" w:rsidR="00C12321" w:rsidRPr="00F044D0" w:rsidRDefault="00C12321" w:rsidP="007A4BDC">
      <w:pPr>
        <w:rPr>
          <w:sz w:val="12"/>
        </w:rPr>
      </w:pPr>
    </w:p>
    <w:p w14:paraId="29CDF89A" w14:textId="07984E7C" w:rsidR="00361EDE" w:rsidRDefault="00361EDE" w:rsidP="00CD1AD7">
      <w:pPr>
        <w:pStyle w:val="Heading2"/>
      </w:pPr>
    </w:p>
    <w:p w14:paraId="7907960D" w14:textId="77777777" w:rsidR="00BE0641" w:rsidRPr="00BE0641" w:rsidRDefault="00BE0641" w:rsidP="00BE0641"/>
    <w:p w14:paraId="3F1C0A9E" w14:textId="2B61E520" w:rsidR="007C12EC" w:rsidRPr="007C12EC" w:rsidRDefault="6097EFCA" w:rsidP="007C12EC">
      <w:pPr>
        <w:pStyle w:val="Heading2"/>
      </w:pPr>
      <w:r w:rsidRPr="6097EFCA">
        <w:rPr>
          <w:b/>
          <w:bCs/>
        </w:rPr>
        <w:t>Student Name and ID:</w:t>
      </w:r>
      <w:r>
        <w:t xml:space="preserve"> </w:t>
      </w:r>
      <w:sdt>
        <w:sdtPr>
          <w:id w:val="662770376"/>
          <w:placeholder>
            <w:docPart w:val="DefaultPlaceholder_-1854013440"/>
          </w:placeholder>
        </w:sdtPr>
        <w:sdtEndPr/>
        <w:sdtContent>
          <w:r>
            <w:t xml:space="preserve">Thomas Wust </w:t>
          </w:r>
          <w:r w:rsidR="007C12EC">
            <w:tab/>
          </w:r>
          <w:r>
            <w:t>12175215</w:t>
          </w:r>
        </w:sdtContent>
      </w:sdt>
    </w:p>
    <w:p w14:paraId="5A85BBA3" w14:textId="1B073BBA" w:rsidR="6097EFCA" w:rsidRDefault="6097EFCA" w:rsidP="6097EFCA">
      <w:pPr>
        <w:pStyle w:val="Heading2"/>
        <w:spacing w:line="259" w:lineRule="auto"/>
        <w:rPr>
          <w:rFonts w:ascii="Calibri" w:eastAsia="MS Gothic" w:hAnsi="Calibri"/>
        </w:rPr>
      </w:pPr>
      <w:r w:rsidRPr="6097EFCA">
        <w:rPr>
          <w:b/>
          <w:bCs/>
        </w:rPr>
        <w:t>Student Name and ID:</w:t>
      </w:r>
      <w:r>
        <w:t xml:space="preserve"> </w:t>
      </w:r>
      <w:sdt>
        <w:sdtPr>
          <w:id w:val="1052031922"/>
          <w:placeholder>
            <w:docPart w:val="9E90DD9B444E4685A73E36652B169F21"/>
          </w:placeholder>
        </w:sdtPr>
        <w:sdtEndPr/>
        <w:sdtContent>
          <w:r>
            <w:t>Kerri</w:t>
          </w:r>
          <w:r>
            <w:tab/>
          </w:r>
          <w:r>
            <w:tab/>
          </w:r>
        </w:sdtContent>
      </w:sdt>
      <w:r>
        <w:t>12174360</w:t>
      </w:r>
    </w:p>
    <w:p w14:paraId="7FE3C231" w14:textId="77777777" w:rsidR="007C12EC" w:rsidRPr="007C12EC" w:rsidRDefault="007C12EC" w:rsidP="007C12EC"/>
    <w:p w14:paraId="7BF53565" w14:textId="7A7B61D5" w:rsidR="00CD1AD7" w:rsidRPr="00A51F09" w:rsidRDefault="00CD1AD7" w:rsidP="00CD1AD7">
      <w:pPr>
        <w:pStyle w:val="Heading2"/>
        <w:rPr>
          <w:b/>
          <w:bCs/>
        </w:rPr>
      </w:pPr>
      <w:r w:rsidRPr="00A51F09">
        <w:rPr>
          <w:b/>
          <w:bCs/>
        </w:rPr>
        <w:t>Scenario</w:t>
      </w:r>
    </w:p>
    <w:p w14:paraId="07FE019C" w14:textId="6A651E50" w:rsidR="0016251F" w:rsidRDefault="0016251F" w:rsidP="007A4BDC">
      <w:r>
        <w:t>Find a partner.</w:t>
      </w:r>
      <w:r w:rsidR="00763AF3">
        <w:t xml:space="preserve">  </w:t>
      </w:r>
      <w:r w:rsidR="00DA20ED">
        <w:t xml:space="preserve">Read the </w:t>
      </w:r>
      <w:r w:rsidR="00763AF3">
        <w:t>scenario</w:t>
      </w:r>
      <w:r w:rsidR="00DA20ED">
        <w:t xml:space="preserve"> below</w:t>
      </w:r>
      <w:r w:rsidR="00763AF3">
        <w:t xml:space="preserve">.  Choose one partner to be </w:t>
      </w:r>
      <w:r w:rsidR="00984864" w:rsidRPr="00984864">
        <w:t>Joe Bloggs</w:t>
      </w:r>
      <w:r w:rsidR="00763AF3">
        <w:t xml:space="preserve">, and the other to be </w:t>
      </w:r>
      <w:r w:rsidR="00984864" w:rsidRPr="00984864">
        <w:t>Jane Doe</w:t>
      </w:r>
      <w:r w:rsidR="00763AF3">
        <w:t>.</w:t>
      </w:r>
      <w:r w:rsidR="000A03F0">
        <w:t xml:space="preserve">  Together, answer the following to help prepare you for the role play.</w:t>
      </w:r>
    </w:p>
    <w:p w14:paraId="51B6FC38" w14:textId="21D57D88" w:rsidR="006121D3" w:rsidRDefault="006121D3" w:rsidP="007A4BDC"/>
    <w:p w14:paraId="659C5D04" w14:textId="3AB97F95" w:rsidR="006121D3" w:rsidRPr="000D4773" w:rsidRDefault="006121D3" w:rsidP="006121D3">
      <w:pPr>
        <w:pStyle w:val="Heading2"/>
        <w:rPr>
          <w:b/>
          <w:bCs/>
        </w:rPr>
      </w:pPr>
      <w:r w:rsidRPr="000D4773">
        <w:rPr>
          <w:b/>
          <w:bCs/>
        </w:rPr>
        <w:t>Scenario</w:t>
      </w:r>
      <w:r w:rsidR="000D4773">
        <w:rPr>
          <w:b/>
          <w:bCs/>
        </w:rPr>
        <w:t>:</w:t>
      </w:r>
      <w:r w:rsidRPr="000D4773">
        <w:rPr>
          <w:b/>
          <w:bCs/>
        </w:rPr>
        <w:t xml:space="preserve"> </w:t>
      </w:r>
      <w:r w:rsidR="000D4773">
        <w:rPr>
          <w:b/>
          <w:bCs/>
        </w:rPr>
        <w:t>Joe</w:t>
      </w:r>
      <w:r w:rsidRPr="000D4773">
        <w:rPr>
          <w:b/>
          <w:bCs/>
        </w:rPr>
        <w:t xml:space="preserve"> did not complete a task by the deadline</w:t>
      </w:r>
    </w:p>
    <w:p w14:paraId="5A582D42" w14:textId="037C01EB" w:rsidR="00B15711" w:rsidRDefault="000D4773" w:rsidP="0016251F">
      <w:r>
        <w:t>Joe</w:t>
      </w:r>
      <w:r w:rsidR="00B15711">
        <w:t xml:space="preserve"> and </w:t>
      </w:r>
      <w:r>
        <w:t>Jane</w:t>
      </w:r>
      <w:r w:rsidR="00B15711">
        <w:t xml:space="preserve"> are working on a report </w:t>
      </w:r>
      <w:r w:rsidR="00F1422F">
        <w:t>that is due today</w:t>
      </w:r>
      <w:r w:rsidR="00B15711">
        <w:t xml:space="preserve">.  </w:t>
      </w:r>
      <w:r>
        <w:t>Joe</w:t>
      </w:r>
      <w:r w:rsidR="00B15711">
        <w:t xml:space="preserve"> was assigned the task of writing the executive summary.  Unfortunately, </w:t>
      </w:r>
      <w:r w:rsidR="00942DDD">
        <w:t>Joe</w:t>
      </w:r>
      <w:r w:rsidR="00B15711">
        <w:t xml:space="preserve"> has not completed the </w:t>
      </w:r>
      <w:r w:rsidR="00F1422F">
        <w:t>task.</w:t>
      </w:r>
    </w:p>
    <w:p w14:paraId="64A09B08" w14:textId="69D56DC5" w:rsidR="000D41C8" w:rsidRDefault="000D41C8" w:rsidP="0016251F"/>
    <w:p w14:paraId="4F3AD02B" w14:textId="17F06E51" w:rsidR="000C3E4A" w:rsidRDefault="00D55187" w:rsidP="0016251F">
      <w:r>
        <w:t>What is the most appropriate conflict manage</w:t>
      </w:r>
      <w:r w:rsidR="00DA20ED">
        <w:t>ment</w:t>
      </w:r>
      <w:r>
        <w:t xml:space="preserve"> strategy for </w:t>
      </w:r>
      <w:r w:rsidR="00942DDD">
        <w:t>Jane</w:t>
      </w:r>
      <w:r w:rsidR="00F044D0">
        <w:t xml:space="preserve"> to use in </w:t>
      </w:r>
      <w:r>
        <w:t>this situation?</w:t>
      </w:r>
      <w:r w:rsidR="006E0EA6">
        <w:t xml:space="preserve"> (Choose one)</w:t>
      </w:r>
    </w:p>
    <w:p w14:paraId="20112341" w14:textId="1E1C1F25" w:rsidR="000C3E4A" w:rsidRDefault="00E844C6" w:rsidP="001B199A">
      <w:sdt>
        <w:sdtPr>
          <w:id w:val="-53142025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Compete/Force</w:t>
      </w:r>
    </w:p>
    <w:p w14:paraId="2C753EDF" w14:textId="1F3791DB" w:rsidR="001B199A" w:rsidRDefault="00E844C6" w:rsidP="001B199A">
      <w:sdt>
        <w:sdtPr>
          <w:id w:val="11894973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Compromise</w:t>
      </w:r>
    </w:p>
    <w:p w14:paraId="61B8F103" w14:textId="4E184F0D" w:rsidR="001B199A" w:rsidRDefault="00E844C6" w:rsidP="001B199A">
      <w:sdt>
        <w:sdtPr>
          <w:id w:val="-86166760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Avoid/Withdraw</w:t>
      </w:r>
    </w:p>
    <w:p w14:paraId="603C0DB2" w14:textId="3B5B8517" w:rsidR="001B199A" w:rsidRDefault="00E844C6" w:rsidP="6097EFCA">
      <w:pPr>
        <w:rPr>
          <w:highlight w:val="yellow"/>
        </w:rPr>
      </w:pPr>
      <w:sdt>
        <w:sdtPr>
          <w:id w:val="60886131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/>
            </w:rPr>
            <w:t>☐</w:t>
          </w:r>
        </w:sdtContent>
      </w:sdt>
      <w:r w:rsidR="001B199A" w:rsidRPr="6097EFCA">
        <w:rPr>
          <w:highlight w:val="yellow"/>
        </w:rPr>
        <w:t>Collaborate/Confront</w:t>
      </w:r>
    </w:p>
    <w:p w14:paraId="7F0C67FD" w14:textId="619E0D99" w:rsidR="001B199A" w:rsidRDefault="00E844C6" w:rsidP="001B199A">
      <w:sdt>
        <w:sdtPr>
          <w:id w:val="11789231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B199A">
            <w:rPr>
              <w:rFonts w:ascii="MS Gothic" w:eastAsia="MS Gothic" w:hAnsi="MS Gothic" w:hint="eastAsia"/>
            </w:rPr>
            <w:t>☐</w:t>
          </w:r>
        </w:sdtContent>
      </w:sdt>
      <w:r w:rsidR="001B199A">
        <w:t>Accommodate/Smooth</w:t>
      </w:r>
    </w:p>
    <w:p w14:paraId="46B7A637" w14:textId="77777777" w:rsidR="00591FB5" w:rsidRDefault="00591FB5" w:rsidP="00A40276"/>
    <w:p w14:paraId="084BE2D6" w14:textId="38D8DF0B" w:rsidR="00A40276" w:rsidRDefault="00A40276" w:rsidP="00A40276">
      <w:r>
        <w:t>Why</w:t>
      </w:r>
      <w:r w:rsidR="006E0EA6">
        <w:t xml:space="preserve"> did you choose the above</w:t>
      </w:r>
      <w:r>
        <w:t xml:space="preserve"> </w:t>
      </w:r>
      <w:r w:rsidR="006E0EA6">
        <w:t>conflict management strategy?</w:t>
      </w:r>
    </w:p>
    <w:sdt>
      <w:sdtPr>
        <w:id w:val="-1667172228"/>
        <w:placeholder>
          <w:docPart w:val="DefaultPlaceholder_-1854013440"/>
        </w:placeholder>
        <w:showingPlcHdr/>
      </w:sdtPr>
      <w:sdtEndPr/>
      <w:sdtContent>
        <w:p w14:paraId="6249EC7B" w14:textId="10B9B039" w:rsidR="00A40276" w:rsidRDefault="6097EFCA" w:rsidP="6097EFCA">
          <w:pPr>
            <w:rPr>
              <w:color w:val="000000" w:themeColor="text1"/>
            </w:rPr>
          </w:pPr>
          <w:r>
            <w:t xml:space="preserve"> </w:t>
          </w:r>
          <w:r w:rsidRPr="6097EFCA">
            <w:rPr>
              <w:color w:val="000000" w:themeColor="text1"/>
            </w:rPr>
            <w:t>Collaborate/Confront is a strategy that can fit within the time constraints while still achieving our desired result.</w:t>
          </w:r>
        </w:p>
      </w:sdtContent>
    </w:sdt>
    <w:p w14:paraId="37B829C1" w14:textId="77777777" w:rsidR="00591FB5" w:rsidRDefault="00591FB5" w:rsidP="000975F6">
      <w:pPr>
        <w:pStyle w:val="Heading3"/>
      </w:pPr>
    </w:p>
    <w:p w14:paraId="76F54147" w14:textId="77777777" w:rsidR="00591FB5" w:rsidRDefault="00591FB5" w:rsidP="000975F6">
      <w:pPr>
        <w:pStyle w:val="Heading3"/>
      </w:pPr>
    </w:p>
    <w:p w14:paraId="272AACB0" w14:textId="5524892C" w:rsidR="00572E9B" w:rsidRPr="00706EAB" w:rsidRDefault="000975F6" w:rsidP="00706EAB">
      <w:pPr>
        <w:pStyle w:val="Heading3"/>
        <w:rPr>
          <w:b/>
          <w:bCs/>
        </w:rPr>
      </w:pPr>
      <w:r w:rsidRPr="0050076B">
        <w:rPr>
          <w:b/>
          <w:bCs/>
        </w:rPr>
        <w:t>Listen and Understand</w:t>
      </w:r>
    </w:p>
    <w:p w14:paraId="5BD41936" w14:textId="77777777" w:rsidR="00572E9B" w:rsidRDefault="005E716D" w:rsidP="00572E9B">
      <w:r>
        <w:t xml:space="preserve">How </w:t>
      </w:r>
      <w:r w:rsidR="002F5874">
        <w:t>c</w:t>
      </w:r>
      <w:r>
        <w:t xml:space="preserve">ould </w:t>
      </w:r>
      <w:r w:rsidR="00062908">
        <w:t>Jane</w:t>
      </w:r>
      <w:r w:rsidR="000D41C8">
        <w:t xml:space="preserve"> </w:t>
      </w:r>
      <w:r w:rsidR="00082901">
        <w:t>start the conversation?</w:t>
      </w:r>
      <w:r>
        <w:t xml:space="preserve">  </w:t>
      </w:r>
    </w:p>
    <w:p w14:paraId="137839DC" w14:textId="3D77B435" w:rsidR="00572E9B" w:rsidRDefault="6097EFCA" w:rsidP="00572E9B">
      <w:r>
        <w:t xml:space="preserve">Approaching the conversation with curiosity and no ill intention. </w:t>
      </w:r>
    </w:p>
    <w:p w14:paraId="6EB073E0" w14:textId="78FA234D" w:rsidR="00572E9B" w:rsidRDefault="6097EFCA" w:rsidP="00572E9B">
      <w:r>
        <w:t xml:space="preserve">Questioning the delay with </w:t>
      </w:r>
    </w:p>
    <w:p w14:paraId="66B5AE91" w14:textId="34458E8C" w:rsidR="00572E9B" w:rsidRDefault="6097EFCA" w:rsidP="00572E9B">
      <w:r>
        <w:t>“How’s the report going?”</w:t>
      </w:r>
    </w:p>
    <w:p w14:paraId="63E328E4" w14:textId="174512A5" w:rsidR="6097EFCA" w:rsidRDefault="6097EFCA" w:rsidP="6097EFCA">
      <w:r w:rsidRPr="6097EFCA">
        <w:t>“Is everything alright with the report?”</w:t>
      </w:r>
    </w:p>
    <w:p w14:paraId="34E5CC09" w14:textId="77777777" w:rsidR="00572E9B" w:rsidRDefault="00572E9B" w:rsidP="00572E9B"/>
    <w:p w14:paraId="6BB59ACB" w14:textId="77777777" w:rsidR="00572E9B" w:rsidRDefault="00572E9B" w:rsidP="00572E9B"/>
    <w:p w14:paraId="4332A797" w14:textId="6ED13A47" w:rsidR="00572E9B" w:rsidRDefault="6097EFCA" w:rsidP="00572E9B">
      <w:r>
        <w:t>Describe the purpose of the discussion.  Describe the conflict.  What questions could Jane ask to determine Joe’s perspective of the situation?</w:t>
      </w:r>
    </w:p>
    <w:sdt>
      <w:sdtPr>
        <w:id w:val="1078561435"/>
        <w:placeholder>
          <w:docPart w:val="DefaultPlaceholder_-1854013440"/>
        </w:placeholder>
        <w:showingPlcHdr/>
      </w:sdtPr>
      <w:sdtEndPr/>
      <w:sdtContent>
        <w:p w14:paraId="7CDFFAE7" w14:textId="4357B33D" w:rsidR="6097EFCA" w:rsidRDefault="6097EFCA">
          <w:r>
            <w:t>Joe is defensive due to not meeting the deadline.</w:t>
          </w:r>
        </w:p>
        <w:p w14:paraId="42F8EF29" w14:textId="77777777" w:rsidR="6097EFCA" w:rsidRDefault="6097EFCA" w:rsidP="6097EFCA"/>
        <w:p w14:paraId="19C7DB25" w14:textId="3ED3BE20" w:rsidR="00572E9B" w:rsidRDefault="6097EFCA" w:rsidP="0016251F">
          <w:r>
            <w:t xml:space="preserve">Trying to find a root cause for the delay in the report. </w:t>
          </w:r>
        </w:p>
        <w:p w14:paraId="1EA480BF" w14:textId="19E9E72A" w:rsidR="00572E9B" w:rsidRDefault="6097EFCA" w:rsidP="6097EFCA">
          <w:r w:rsidRPr="6097EFCA">
            <w:t xml:space="preserve">” Did something happen today/this week?”  </w:t>
          </w:r>
        </w:p>
        <w:p w14:paraId="0052A7AD" w14:textId="249CF681" w:rsidR="00572E9B" w:rsidRDefault="6097EFCA" w:rsidP="6097EFCA">
          <w:r w:rsidRPr="6097EFCA">
            <w:t>” How are you feeling?”</w:t>
          </w:r>
        </w:p>
        <w:p w14:paraId="3A284D89" w14:textId="3427CC2F" w:rsidR="00572E9B" w:rsidRDefault="6097EFCA" w:rsidP="6097EFCA">
          <w:r w:rsidRPr="6097EFCA">
            <w:t>” Is there something you would like to talk about?”</w:t>
          </w:r>
        </w:p>
        <w:p w14:paraId="565959A3" w14:textId="77777777" w:rsidR="00572E9B" w:rsidRDefault="00E844C6" w:rsidP="6097EFCA"/>
      </w:sdtContent>
    </w:sdt>
    <w:p w14:paraId="2A08365F" w14:textId="77777777" w:rsidR="00572E9B" w:rsidRDefault="00572E9B" w:rsidP="0016251F"/>
    <w:p w14:paraId="67418AAF" w14:textId="3CD09C47" w:rsidR="00673C6A" w:rsidRDefault="00062908" w:rsidP="0016251F">
      <w:r>
        <w:t>Write sentences that</w:t>
      </w:r>
      <w:r w:rsidR="00DE25C2">
        <w:t xml:space="preserve"> </w:t>
      </w:r>
      <w:r w:rsidR="006D54BF">
        <w:t xml:space="preserve">features </w:t>
      </w:r>
      <w:r>
        <w:t>the</w:t>
      </w:r>
      <w:r w:rsidR="00DE25C2">
        <w:t xml:space="preserve"> “I” phrase</w:t>
      </w:r>
      <w:r>
        <w:t>, such as in the example below:</w:t>
      </w:r>
    </w:p>
    <w:p w14:paraId="71D82E06" w14:textId="5142A040" w:rsidR="00FE179D" w:rsidRDefault="6097EFCA" w:rsidP="00572E9B">
      <w:pPr>
        <w:ind w:left="720"/>
      </w:pPr>
      <w:r>
        <w:t xml:space="preserve">“I feel </w:t>
      </w:r>
      <w:r w:rsidRPr="6097EFCA">
        <w:rPr>
          <w:i/>
          <w:iCs/>
        </w:rPr>
        <w:t>[your feeling]</w:t>
      </w:r>
      <w:r>
        <w:t xml:space="preserve"> when </w:t>
      </w:r>
      <w:r w:rsidRPr="6097EFCA">
        <w:rPr>
          <w:i/>
          <w:iCs/>
        </w:rPr>
        <w:t>[their behaviour]</w:t>
      </w:r>
      <w:r>
        <w:t xml:space="preserve"> because </w:t>
      </w:r>
      <w:r w:rsidRPr="6097EFCA">
        <w:rPr>
          <w:i/>
          <w:iCs/>
        </w:rPr>
        <w:t>[effects on you]</w:t>
      </w:r>
      <w:r>
        <w:t xml:space="preserve">.  I would like </w:t>
      </w:r>
      <w:r w:rsidRPr="6097EFCA">
        <w:rPr>
          <w:i/>
          <w:iCs/>
        </w:rPr>
        <w:t>[alternative behaviour]</w:t>
      </w:r>
      <w:r>
        <w:t xml:space="preserve">”.  </w:t>
      </w:r>
    </w:p>
    <w:p w14:paraId="275AA61E" w14:textId="67E94348" w:rsidR="6097EFCA" w:rsidRDefault="6097EFCA" w:rsidP="6097EFCA">
      <w:pPr>
        <w:ind w:left="720"/>
      </w:pPr>
    </w:p>
    <w:p w14:paraId="2F66DF64" w14:textId="27010344" w:rsidR="6097EFCA" w:rsidRDefault="6097EFCA" w:rsidP="6097EFCA">
      <w:r w:rsidRPr="6097EFCA">
        <w:t>“I feel letdown when you do not complete your section of the report because it reflects poorly on us both. I would like better communication in the future to avoid this conflict if possible.”</w:t>
      </w:r>
    </w:p>
    <w:p w14:paraId="2F6661FE" w14:textId="77777777" w:rsidR="005C1481" w:rsidRDefault="005C1481" w:rsidP="0016251F"/>
    <w:p w14:paraId="1ABC4E14" w14:textId="77777777" w:rsidR="00572E9B" w:rsidRDefault="00572E9B" w:rsidP="00F12C12"/>
    <w:p w14:paraId="4EA35AE9" w14:textId="56E6B8CE" w:rsidR="009A377F" w:rsidRDefault="00F044D0" w:rsidP="00F12C12">
      <w:r>
        <w:t xml:space="preserve">Invent </w:t>
      </w:r>
      <w:r w:rsidR="007B431C">
        <w:t xml:space="preserve">a reason </w:t>
      </w:r>
      <w:r w:rsidR="00B071BB">
        <w:t xml:space="preserve">why </w:t>
      </w:r>
      <w:r w:rsidR="00572E9B">
        <w:t>Joe</w:t>
      </w:r>
      <w:r w:rsidR="00C70836">
        <w:t xml:space="preserve"> did not complete the executive summary by the deadline.</w:t>
      </w:r>
      <w:r w:rsidR="007B431C">
        <w:t xml:space="preserve"> </w:t>
      </w:r>
    </w:p>
    <w:sdt>
      <w:sdtPr>
        <w:id w:val="-617222886"/>
        <w:placeholder>
          <w:docPart w:val="DefaultPlaceholder_-1854013440"/>
        </w:placeholder>
        <w:showingPlcHdr/>
      </w:sdtPr>
      <w:sdtEndPr/>
      <w:sdtContent>
        <w:p w14:paraId="00CBDB57" w14:textId="610E8BBB" w:rsidR="003B355E" w:rsidRDefault="6097EFCA" w:rsidP="00B071BB">
          <w:r>
            <w:t xml:space="preserve">The family had fallen ill with Covid, due to conflicting priorities Joe was unable to meet the deadline. </w:t>
          </w:r>
        </w:p>
      </w:sdtContent>
    </w:sdt>
    <w:p w14:paraId="4B525202" w14:textId="77777777" w:rsidR="003B355E" w:rsidRDefault="003B355E" w:rsidP="00B071BB"/>
    <w:p w14:paraId="0D688974" w14:textId="77777777" w:rsidR="00060CE1" w:rsidRDefault="00060CE1" w:rsidP="00F12C12"/>
    <w:p w14:paraId="5B7560AB" w14:textId="396068BE" w:rsidR="00F12C12" w:rsidRDefault="6097EFCA" w:rsidP="00F12C12">
      <w:r>
        <w:t>How could Jane paraphrase Joe’s reason for missing the deadline to ensure that she understands Joe’s perspective?</w:t>
      </w:r>
    </w:p>
    <w:sdt>
      <w:sdtPr>
        <w:id w:val="-1719431390"/>
        <w:placeholder>
          <w:docPart w:val="DefaultPlaceholder_-1854013440"/>
        </w:placeholder>
        <w:showingPlcHdr/>
      </w:sdtPr>
      <w:sdtEndPr/>
      <w:sdtContent>
        <w:p w14:paraId="64FE42BC" w14:textId="5478CE07" w:rsidR="003B355E" w:rsidRDefault="6097EFCA" w:rsidP="6097EFCA">
          <w:pPr>
            <w:spacing w:line="259" w:lineRule="auto"/>
          </w:pPr>
          <w:r>
            <w:t>I understand Joe had larger priorities due to family health.</w:t>
          </w:r>
        </w:p>
      </w:sdtContent>
    </w:sdt>
    <w:p w14:paraId="52BCF36B" w14:textId="77777777" w:rsidR="003B355E" w:rsidRDefault="003B355E" w:rsidP="00F12C12"/>
    <w:p w14:paraId="19626018" w14:textId="77777777" w:rsidR="003B355E" w:rsidRDefault="003B355E" w:rsidP="00DC130F">
      <w:pPr>
        <w:pStyle w:val="Heading3"/>
      </w:pPr>
    </w:p>
    <w:p w14:paraId="7AAD7FF1" w14:textId="19D19C35" w:rsidR="00DC130F" w:rsidRPr="006E0EA6" w:rsidRDefault="00DC130F" w:rsidP="00DC130F">
      <w:pPr>
        <w:pStyle w:val="Heading3"/>
        <w:rPr>
          <w:b/>
          <w:bCs/>
        </w:rPr>
      </w:pPr>
      <w:r w:rsidRPr="006E0EA6">
        <w:rPr>
          <w:b/>
          <w:bCs/>
        </w:rPr>
        <w:t>Empathise</w:t>
      </w:r>
    </w:p>
    <w:p w14:paraId="48FEE1EC" w14:textId="2DCF6AA3" w:rsidR="000975F6" w:rsidRDefault="009A377F" w:rsidP="0016251F">
      <w:r>
        <w:t xml:space="preserve">Now that </w:t>
      </w:r>
      <w:r w:rsidR="003B355E">
        <w:t>Jane</w:t>
      </w:r>
      <w:r w:rsidR="00DA0409">
        <w:t xml:space="preserve"> </w:t>
      </w:r>
      <w:r w:rsidR="00DC130F">
        <w:t>understand</w:t>
      </w:r>
      <w:r w:rsidR="00DA0409">
        <w:t>s</w:t>
      </w:r>
      <w:r w:rsidR="00DC130F">
        <w:t xml:space="preserve"> </w:t>
      </w:r>
      <w:r w:rsidR="003B355E">
        <w:t>Joe</w:t>
      </w:r>
      <w:r w:rsidR="00DA0409">
        <w:t>’s</w:t>
      </w:r>
      <w:r w:rsidR="00021FA3">
        <w:t xml:space="preserve"> </w:t>
      </w:r>
      <w:r w:rsidR="00DC130F">
        <w:t xml:space="preserve">perspective, how could </w:t>
      </w:r>
      <w:r w:rsidR="003B355E">
        <w:t>Jane</w:t>
      </w:r>
      <w:r w:rsidR="00021FA3">
        <w:t xml:space="preserve"> </w:t>
      </w:r>
      <w:r w:rsidR="00782697">
        <w:t xml:space="preserve">empathise with </w:t>
      </w:r>
      <w:r w:rsidR="003B355E">
        <w:t>Joe</w:t>
      </w:r>
      <w:r w:rsidR="00782697">
        <w:t xml:space="preserve">?  </w:t>
      </w:r>
      <w:r w:rsidR="00BC7236">
        <w:t>Write a response that shows that Jane identifies with Joe</w:t>
      </w:r>
      <w:r w:rsidR="00021FA3">
        <w:t xml:space="preserve">’s </w:t>
      </w:r>
      <w:r w:rsidR="00782697">
        <w:t>emotions.</w:t>
      </w:r>
    </w:p>
    <w:sdt>
      <w:sdtPr>
        <w:id w:val="-2035028772"/>
        <w:placeholder>
          <w:docPart w:val="DefaultPlaceholder_-1854013440"/>
        </w:placeholder>
        <w:showingPlcHdr/>
      </w:sdtPr>
      <w:sdtEndPr/>
      <w:sdtContent>
        <w:p w14:paraId="10B5274B" w14:textId="1B52C8F0" w:rsidR="00BC7236" w:rsidRDefault="6097EFCA" w:rsidP="6097EFCA">
          <w:pPr>
            <w:spacing w:line="259" w:lineRule="auto"/>
          </w:pPr>
          <w:r>
            <w:t>“I understand your family has been unwell, I can see you’re frustrated. I hope your family is better and are on the mend and that you will finally be able to get some rest soon.”</w:t>
          </w:r>
        </w:p>
        <w:p w14:paraId="35B764EF" w14:textId="0D9C5931" w:rsidR="00BC7236" w:rsidRDefault="00E844C6" w:rsidP="6097EFCA"/>
      </w:sdtContent>
    </w:sdt>
    <w:p w14:paraId="60ED67EE" w14:textId="42166B5E" w:rsidR="00BC7236" w:rsidRDefault="00BC7236" w:rsidP="00021FA3"/>
    <w:p w14:paraId="1BACCC39" w14:textId="77777777" w:rsidR="00BC7236" w:rsidRDefault="00BC7236" w:rsidP="00021FA3"/>
    <w:p w14:paraId="7BFAD656" w14:textId="5AEE72D6" w:rsidR="00380721" w:rsidRPr="006E0EA6" w:rsidRDefault="00380721" w:rsidP="00380721">
      <w:pPr>
        <w:pStyle w:val="Heading3"/>
        <w:rPr>
          <w:b/>
          <w:bCs/>
        </w:rPr>
      </w:pPr>
      <w:r w:rsidRPr="006E0EA6">
        <w:rPr>
          <w:b/>
          <w:bCs/>
        </w:rPr>
        <w:t>Apologise</w:t>
      </w:r>
    </w:p>
    <w:p w14:paraId="43704618" w14:textId="19A975DD" w:rsidR="00ED0C76" w:rsidRDefault="6097EFCA" w:rsidP="00ED0C76">
      <w:r>
        <w:t xml:space="preserve">Include an apology if it is appropriate. </w:t>
      </w:r>
    </w:p>
    <w:p w14:paraId="151B4ECB" w14:textId="3001C05E" w:rsidR="00BC7236" w:rsidRDefault="6097EFCA" w:rsidP="6097EFCA">
      <w:pPr>
        <w:spacing w:line="259" w:lineRule="auto"/>
      </w:pPr>
      <w:r>
        <w:t xml:space="preserve">Joe: </w:t>
      </w:r>
      <w:sdt>
        <w:sdtPr>
          <w:id w:val="496877624"/>
          <w:placeholder>
            <w:docPart w:val="DefaultPlaceholder_-1854013440"/>
          </w:placeholder>
        </w:sdtPr>
        <w:sdtEndPr/>
        <w:sdtContent>
          <w:r>
            <w:t xml:space="preserve">I am sorry Jane that I let you down, I will try to better myself for future projects. </w:t>
          </w:r>
        </w:sdtContent>
      </w:sdt>
    </w:p>
    <w:p w14:paraId="4E4B92C6" w14:textId="67B0BA7F" w:rsidR="00BC7236" w:rsidRDefault="6097EFCA" w:rsidP="00ED0C76">
      <w:r>
        <w:t>Jane: I apologise for having to pry into your personal life, I only wanted to help you if possible.</w:t>
      </w:r>
    </w:p>
    <w:p w14:paraId="63A682D7" w14:textId="77777777" w:rsidR="0013641A" w:rsidRDefault="0013641A" w:rsidP="009E3575">
      <w:pPr>
        <w:pStyle w:val="Heading3"/>
      </w:pPr>
    </w:p>
    <w:p w14:paraId="3BFAFF55" w14:textId="62D01445" w:rsidR="00380721" w:rsidRPr="006E0EA6" w:rsidRDefault="009E3575" w:rsidP="009E3575">
      <w:pPr>
        <w:pStyle w:val="Heading3"/>
        <w:rPr>
          <w:b/>
          <w:bCs/>
        </w:rPr>
      </w:pPr>
      <w:r w:rsidRPr="006E0EA6">
        <w:rPr>
          <w:b/>
          <w:bCs/>
        </w:rPr>
        <w:t>Offer Solution</w:t>
      </w:r>
    </w:p>
    <w:p w14:paraId="6FA3AE95" w14:textId="50B968BB" w:rsidR="00782697" w:rsidRDefault="6097EFCA" w:rsidP="0016251F">
      <w:r>
        <w:t xml:space="preserve">What question could Jane ask to help build Joe’s involvement with potential solutions? </w:t>
      </w:r>
    </w:p>
    <w:sdt>
      <w:sdtPr>
        <w:id w:val="-1847624717"/>
        <w:placeholder>
          <w:docPart w:val="DefaultPlaceholder_-1854013440"/>
        </w:placeholder>
        <w:showingPlcHdr/>
      </w:sdtPr>
      <w:sdtEndPr/>
      <w:sdtContent>
        <w:p w14:paraId="73F3B5A2" w14:textId="1ACD8370" w:rsidR="0013641A" w:rsidRDefault="6097EFCA" w:rsidP="6097EFCA">
          <w:pPr>
            <w:spacing w:line="259" w:lineRule="auto"/>
          </w:pPr>
          <w:r>
            <w:t>” Is there something in the Executive Summary that you are struggling with or will struggle with? Is there something I can help you with?”</w:t>
          </w:r>
        </w:p>
      </w:sdtContent>
    </w:sdt>
    <w:p w14:paraId="7E9CFB2E" w14:textId="77777777" w:rsidR="0013641A" w:rsidRDefault="0013641A" w:rsidP="0016251F"/>
    <w:p w14:paraId="64026772" w14:textId="77777777" w:rsidR="0013641A" w:rsidRDefault="0013641A" w:rsidP="0016251F"/>
    <w:p w14:paraId="0F3B14CD" w14:textId="77777777" w:rsidR="0013641A" w:rsidRDefault="0013641A" w:rsidP="0016251F"/>
    <w:p w14:paraId="6EFB087F" w14:textId="0A97AAC7" w:rsidR="00782697" w:rsidRDefault="6097EFCA" w:rsidP="0016251F">
      <w:r>
        <w:t xml:space="preserve">Come up with a way for Jane and Joe to settle on a solution.  </w:t>
      </w:r>
    </w:p>
    <w:p w14:paraId="4CF92CB0" w14:textId="5AC84445" w:rsidR="6097EFCA" w:rsidRDefault="6097EFCA" w:rsidP="6097EFCA">
      <w:pPr>
        <w:spacing w:line="259" w:lineRule="auto"/>
      </w:pPr>
      <w:r>
        <w:t xml:space="preserve">Jane could offer help to Joe by supplying resources and/or terminology. </w:t>
      </w:r>
    </w:p>
    <w:p w14:paraId="669267E2" w14:textId="77777777" w:rsidR="0013641A" w:rsidRDefault="0013641A" w:rsidP="0016251F"/>
    <w:p w14:paraId="5265C771" w14:textId="77777777" w:rsidR="0013641A" w:rsidRDefault="0013641A" w:rsidP="00BE4F37">
      <w:pPr>
        <w:pStyle w:val="Heading3"/>
      </w:pPr>
    </w:p>
    <w:p w14:paraId="76660FF1" w14:textId="14A328ED" w:rsidR="00BE4F37" w:rsidRPr="006E0EA6" w:rsidRDefault="00BE4F37" w:rsidP="00BE4F37">
      <w:pPr>
        <w:pStyle w:val="Heading3"/>
        <w:rPr>
          <w:b/>
          <w:bCs/>
        </w:rPr>
      </w:pPr>
      <w:r w:rsidRPr="006E0EA6">
        <w:rPr>
          <w:b/>
          <w:bCs/>
        </w:rPr>
        <w:t>Resolution</w:t>
      </w:r>
    </w:p>
    <w:p w14:paraId="447E7E05" w14:textId="7DB6E5FC" w:rsidR="00BE4F37" w:rsidRDefault="6097EFCA" w:rsidP="00BE4F37">
      <w:r>
        <w:t>How could Jane resolve the conflict?  Jane needs to ensure that Joe agrees. Write a response that outlines appreciation for the solution.</w:t>
      </w:r>
    </w:p>
    <w:sdt>
      <w:sdtPr>
        <w:id w:val="1618175996"/>
        <w:placeholder>
          <w:docPart w:val="DefaultPlaceholder_-1854013440"/>
        </w:placeholder>
        <w:showingPlcHdr/>
      </w:sdtPr>
      <w:sdtEndPr/>
      <w:sdtContent>
        <w:p w14:paraId="1C7C1298" w14:textId="060A4C9C" w:rsidR="0013641A" w:rsidRDefault="6097EFCA" w:rsidP="6097EFCA">
          <w:pPr>
            <w:spacing w:line="259" w:lineRule="auto"/>
          </w:pPr>
          <w:r>
            <w:t>Jane could offer resources, terminology and have Joe agree to reconvene in an hour to identify progress.</w:t>
          </w:r>
        </w:p>
      </w:sdtContent>
    </w:sdt>
    <w:p w14:paraId="201A467F" w14:textId="77777777" w:rsidR="0013641A" w:rsidRDefault="0013641A" w:rsidP="00BE4F37"/>
    <w:p w14:paraId="7CEA9636" w14:textId="77777777" w:rsidR="00EE0510" w:rsidRDefault="00EE0510" w:rsidP="00BE4F37"/>
    <w:p w14:paraId="40053B33" w14:textId="732D7117" w:rsidR="00B85CB9" w:rsidRPr="006E0EA6" w:rsidRDefault="00B85CB9" w:rsidP="00B85CB9">
      <w:pPr>
        <w:pStyle w:val="Heading3"/>
        <w:rPr>
          <w:b/>
          <w:bCs/>
        </w:rPr>
      </w:pPr>
      <w:r w:rsidRPr="006E0EA6">
        <w:rPr>
          <w:b/>
          <w:bCs/>
        </w:rPr>
        <w:t>Reconciliation</w:t>
      </w:r>
    </w:p>
    <w:p w14:paraId="23BCDF35" w14:textId="02F52D5C" w:rsidR="00B85CB9" w:rsidRDefault="00B85CB9" w:rsidP="00B85CB9">
      <w:r>
        <w:t xml:space="preserve">How could </w:t>
      </w:r>
      <w:r w:rsidR="0064712A">
        <w:t>Joe</w:t>
      </w:r>
      <w:r>
        <w:t xml:space="preserve"> reconcile</w:t>
      </w:r>
      <w:r w:rsidR="00D55F9B">
        <w:t xml:space="preserve"> </w:t>
      </w:r>
      <w:r w:rsidR="00F044D0">
        <w:t xml:space="preserve">the relationship </w:t>
      </w:r>
      <w:r w:rsidR="00D55F9B">
        <w:t xml:space="preserve">and let </w:t>
      </w:r>
      <w:r w:rsidR="0064712A">
        <w:t>Jane</w:t>
      </w:r>
      <w:r w:rsidR="00D55F9B">
        <w:t xml:space="preserve"> know that </w:t>
      </w:r>
      <w:r w:rsidR="0064712A">
        <w:t>s</w:t>
      </w:r>
      <w:r w:rsidR="00D55F9B">
        <w:t xml:space="preserve">he is important to </w:t>
      </w:r>
      <w:r w:rsidR="00F044D0">
        <w:t>h</w:t>
      </w:r>
      <w:r w:rsidR="0064712A">
        <w:t>im</w:t>
      </w:r>
      <w:r>
        <w:t>?</w:t>
      </w:r>
    </w:p>
    <w:sdt>
      <w:sdtPr>
        <w:id w:val="-989014408"/>
        <w:placeholder>
          <w:docPart w:val="DefaultPlaceholder_-1854013440"/>
        </w:placeholder>
        <w:showingPlcHdr/>
      </w:sdtPr>
      <w:sdtEndPr/>
      <w:sdtContent>
        <w:p w14:paraId="12D9D992" w14:textId="28A6A9B9" w:rsidR="0064712A" w:rsidRDefault="6097EFCA" w:rsidP="00B85CB9">
          <w:r>
            <w:t>Thanking Jane for her consideration towards Joe’s situation and her hard work is greatly appreciated. Or treating her to a drink/meal.</w:t>
          </w:r>
        </w:p>
      </w:sdtContent>
    </w:sdt>
    <w:p w14:paraId="25DCA81B" w14:textId="77777777" w:rsidR="0064712A" w:rsidRDefault="0064712A" w:rsidP="00B85CB9"/>
    <w:p w14:paraId="745B38D0" w14:textId="77777777" w:rsidR="0064712A" w:rsidRDefault="0064712A" w:rsidP="000975F6"/>
    <w:p w14:paraId="16650F0E" w14:textId="4180DB08" w:rsidR="000975F6" w:rsidRDefault="000975F6" w:rsidP="000975F6">
      <w:r>
        <w:t xml:space="preserve">How can </w:t>
      </w:r>
      <w:r w:rsidR="0064712A">
        <w:t>Jane</w:t>
      </w:r>
      <w:r w:rsidR="000462C4">
        <w:t xml:space="preserve"> let </w:t>
      </w:r>
      <w:r w:rsidR="0064712A">
        <w:t>Joe</w:t>
      </w:r>
      <w:r w:rsidR="000462C4">
        <w:t xml:space="preserve"> </w:t>
      </w:r>
      <w:r>
        <w:t xml:space="preserve">know </w:t>
      </w:r>
      <w:r w:rsidR="00E742EE">
        <w:t xml:space="preserve">she </w:t>
      </w:r>
      <w:r w:rsidR="000462C4">
        <w:t xml:space="preserve">is </w:t>
      </w:r>
      <w:r>
        <w:t>listening while</w:t>
      </w:r>
      <w:r w:rsidR="00E42C37">
        <w:t xml:space="preserve"> Joe</w:t>
      </w:r>
      <w:r w:rsidR="00E742EE">
        <w:t xml:space="preserve"> is </w:t>
      </w:r>
      <w:r>
        <w:t>talking?</w:t>
      </w:r>
    </w:p>
    <w:sdt>
      <w:sdtPr>
        <w:id w:val="-2131697219"/>
        <w:placeholder>
          <w:docPart w:val="DefaultPlaceholder_-1854013440"/>
        </w:placeholder>
        <w:showingPlcHdr/>
      </w:sdtPr>
      <w:sdtEndPr/>
      <w:sdtContent>
        <w:p w14:paraId="3A76579C" w14:textId="0D1667AA" w:rsidR="6097EFCA" w:rsidRDefault="6097EFCA" w:rsidP="6097EFCA">
          <w:pPr>
            <w:spacing w:line="259" w:lineRule="auto"/>
          </w:pPr>
          <w:r>
            <w:t>Nodding, leaning forward, resting hand on face not resting face on hand. Verbally acknowledging with questions and paraphrasing.</w:t>
          </w:r>
        </w:p>
      </w:sdtContent>
    </w:sdt>
    <w:p w14:paraId="5044F5BF" w14:textId="16A58EB2" w:rsidR="00B33478" w:rsidRDefault="00B33478" w:rsidP="0016251F"/>
    <w:p w14:paraId="685FFF6E" w14:textId="77777777" w:rsidR="00706EAB" w:rsidRDefault="00706EAB" w:rsidP="0016251F"/>
    <w:p w14:paraId="7E474296" w14:textId="28BC749F" w:rsidR="00404509" w:rsidRDefault="6097EFCA" w:rsidP="0016251F">
      <w:r>
        <w:t>What could Jane do if Joe started to withdraw from the conflict at any stage?</w:t>
      </w:r>
    </w:p>
    <w:sdt>
      <w:sdtPr>
        <w:id w:val="617795696"/>
        <w:placeholder>
          <w:docPart w:val="DefaultPlaceholder_-1854013440"/>
        </w:placeholder>
        <w:showingPlcHdr/>
      </w:sdtPr>
      <w:sdtEndPr/>
      <w:sdtContent>
        <w:p w14:paraId="01DC937A" w14:textId="7B217ECE" w:rsidR="00E42C37" w:rsidRDefault="6097EFCA" w:rsidP="6097EFCA">
          <w:pPr>
            <w:spacing w:line="259" w:lineRule="auto"/>
          </w:pPr>
          <w:r>
            <w:t xml:space="preserve">Jane could advise Joe to cool down and that walking away from the situation could result in serious repercussions. </w:t>
          </w:r>
        </w:p>
      </w:sdtContent>
    </w:sdt>
    <w:p w14:paraId="073A6242" w14:textId="77777777" w:rsidR="00E42C37" w:rsidRDefault="00E42C37" w:rsidP="00401FD5"/>
    <w:p w14:paraId="71915C31" w14:textId="77777777" w:rsidR="00401FD5" w:rsidRDefault="00401FD5" w:rsidP="00401FD5"/>
    <w:bookmarkEnd w:id="0"/>
    <w:p w14:paraId="708AAF2C" w14:textId="3347EAC6" w:rsidR="00401FD5" w:rsidRDefault="00401FD5" w:rsidP="00401FD5"/>
    <w:sectPr w:rsidR="00401FD5" w:rsidSect="00133329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DD145" w14:textId="77777777" w:rsidR="00E844C6" w:rsidRDefault="00E844C6" w:rsidP="00912467">
      <w:r>
        <w:separator/>
      </w:r>
    </w:p>
  </w:endnote>
  <w:endnote w:type="continuationSeparator" w:id="0">
    <w:p w14:paraId="3C85A090" w14:textId="77777777" w:rsidR="00E844C6" w:rsidRDefault="00E844C6" w:rsidP="00912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4A842" w14:textId="7F59FABE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346FAB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C34C3" w14:textId="0E8537DC" w:rsidR="000462C4" w:rsidRDefault="000462C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9404DC">
      <w:rPr>
        <w:noProof/>
      </w:rPr>
      <w:t>7</w:t>
    </w:r>
    <w:r>
      <w:rPr>
        <w:noProof/>
      </w:rPr>
      <w:fldChar w:fldCharType="end"/>
    </w:r>
    <w:r>
      <w:rPr>
        <w:noProof/>
      </w:rPr>
      <w:drawing>
        <wp:anchor distT="0" distB="0" distL="114300" distR="114300" simplePos="0" relativeHeight="251667456" behindDoc="1" locked="0" layoutInCell="1" allowOverlap="1" wp14:anchorId="3631D8BB" wp14:editId="31544CFC">
          <wp:simplePos x="0" y="0"/>
          <wp:positionH relativeFrom="column">
            <wp:posOffset>-1787525</wp:posOffset>
          </wp:positionH>
          <wp:positionV relativeFrom="paragraph">
            <wp:posOffset>-1059180</wp:posOffset>
          </wp:positionV>
          <wp:extent cx="8257540" cy="1765935"/>
          <wp:effectExtent l="0" t="0" r="0" b="12065"/>
          <wp:wrapNone/>
          <wp:docPr id="127" name="Picture 1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8257540" cy="176593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8333F" w14:textId="32BDAC9B" w:rsidR="000462C4" w:rsidRDefault="000462C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68F23E7" wp14:editId="1ADC0F35">
              <wp:simplePos x="0" y="0"/>
              <wp:positionH relativeFrom="column">
                <wp:posOffset>3546231</wp:posOffset>
              </wp:positionH>
              <wp:positionV relativeFrom="paragraph">
                <wp:posOffset>-2343052</wp:posOffset>
              </wp:positionV>
              <wp:extent cx="2702169" cy="1793630"/>
              <wp:effectExtent l="0" t="0" r="317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02169" cy="179363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ma14="http://schemas.microsoft.com/office/mac/drawingml/2011/main" xmlns:a="http://schemas.openxmlformats.org/drawingml/2006/main">
          <w:pict>
            <v:rect id="Rectangle 1" style="position:absolute;margin-left:279.25pt;margin-top:-184.5pt;width:212.75pt;height:14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d="f" w14:anchorId="0B7D148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"/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C430E6">
      <w:rPr>
        <w:noProof/>
      </w:rPr>
      <w:t>1</w:t>
    </w:r>
    <w:r>
      <w:rPr>
        <w:noProof/>
      </w:rPr>
      <w:fldChar w:fldCharType="end"/>
    </w: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AA8544" wp14:editId="06C77C37">
              <wp:simplePos x="0" y="0"/>
              <wp:positionH relativeFrom="column">
                <wp:posOffset>-861060</wp:posOffset>
              </wp:positionH>
              <wp:positionV relativeFrom="paragraph">
                <wp:posOffset>168275</wp:posOffset>
              </wp:positionV>
              <wp:extent cx="7033944" cy="188155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33944" cy="188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640E8B" w14:textId="77777777" w:rsidR="000462C4" w:rsidRPr="00083346" w:rsidRDefault="000462C4">
                          <w:pPr>
                            <w:rPr>
                              <w:rFonts w:ascii="Arial" w:hAnsi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  <w:szCs w:val="12"/>
                            </w:rPr>
                            <w:t xml:space="preserve">CRICOS Code: 00219C | RTO Code: 40939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a14="http://schemas.microsoft.com/office/mac/drawingml/2011/main" xmlns:a="http://schemas.openxmlformats.org/drawingml/2006/main">
          <w:pict>
            <v:shapetype id="_x0000_t202" coordsize="21600,21600" o:spt="202" path="m,l,21600r21600,l21600,xe" w14:anchorId="76AA8544">
              <v:stroke joinstyle="miter"/>
              <v:path gradientshapeok="t" o:connecttype="rect"/>
            </v:shapetype>
            <v:shape id="Text Box 5" style="position:absolute;margin-left:-67.8pt;margin-top:13.25pt;width:553.8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5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">
              <v:textbox>
                <w:txbxContent>
                  <w:p w:rsidRPr="00083346" w:rsidR="000462C4" w:rsidRDefault="000462C4" w14:paraId="53640E8B" w14:textId="77777777">
                    <w:pPr>
                      <w:rPr>
                        <w:rFonts w:ascii="Arial" w:hAnsi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/>
                        <w:sz w:val="12"/>
                        <w:szCs w:val="12"/>
                      </w:rPr>
                      <w:t xml:space="preserve">CRICOS Code: 00219C | RTO Code: 40939                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CE88C" w14:textId="77777777" w:rsidR="00E844C6" w:rsidRDefault="00E844C6" w:rsidP="00912467">
      <w:r>
        <w:separator/>
      </w:r>
    </w:p>
  </w:footnote>
  <w:footnote w:type="continuationSeparator" w:id="0">
    <w:p w14:paraId="3609F1DD" w14:textId="77777777" w:rsidR="00E844C6" w:rsidRDefault="00E844C6" w:rsidP="009124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7942" w14:textId="77777777" w:rsidR="000462C4" w:rsidRDefault="000462C4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4EC0B788" wp14:editId="524DBE56">
          <wp:simplePos x="0" y="0"/>
          <wp:positionH relativeFrom="column">
            <wp:posOffset>-1694815</wp:posOffset>
          </wp:positionH>
          <wp:positionV relativeFrom="paragraph">
            <wp:posOffset>-433070</wp:posOffset>
          </wp:positionV>
          <wp:extent cx="8257540" cy="1570355"/>
          <wp:effectExtent l="0" t="0" r="0" b="0"/>
          <wp:wrapNone/>
          <wp:docPr id="125" name="Picture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8257540" cy="157035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5173A" w14:textId="77777777" w:rsidR="000462C4" w:rsidRPr="00A93FFD" w:rsidRDefault="000462C4" w:rsidP="00A93FFD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0B8BD298" wp14:editId="0E1AD389">
          <wp:simplePos x="0" y="0"/>
          <wp:positionH relativeFrom="column">
            <wp:posOffset>-1485900</wp:posOffset>
          </wp:positionH>
          <wp:positionV relativeFrom="paragraph">
            <wp:posOffset>8580120</wp:posOffset>
          </wp:positionV>
          <wp:extent cx="8024935" cy="1748938"/>
          <wp:effectExtent l="0" t="0" r="1905" b="3810"/>
          <wp:wrapNone/>
          <wp:docPr id="126" name="Picture 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_140421_MPT_Leave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4935" cy="1748938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7334F" w14:textId="6667BF29" w:rsidR="000462C4" w:rsidRDefault="000462C4">
    <w:pPr>
      <w:pStyle w:val="Header"/>
    </w:pPr>
    <w:r w:rsidRPr="00083346">
      <w:rPr>
        <w:rFonts w:ascii="Arial" w:hAnsi="Arial"/>
        <w:noProof/>
      </w:rPr>
      <w:drawing>
        <wp:anchor distT="0" distB="0" distL="114300" distR="114300" simplePos="0" relativeHeight="251658240" behindDoc="1" locked="0" layoutInCell="1" allowOverlap="1" wp14:anchorId="0A1A2B3A" wp14:editId="1EF1FF0D">
          <wp:simplePos x="0" y="0"/>
          <wp:positionH relativeFrom="column">
            <wp:posOffset>-1504950</wp:posOffset>
          </wp:positionH>
          <wp:positionV relativeFrom="paragraph">
            <wp:posOffset>-400512</wp:posOffset>
          </wp:positionV>
          <wp:extent cx="8141691" cy="10854934"/>
          <wp:effectExtent l="0" t="0" r="0" b="3810"/>
          <wp:wrapNone/>
          <wp:docPr id="192" name="Picture 192" descr="PPT-140421-Powerpoint_Portrait3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PPT-140421-Powerpoint_Portrait32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41691" cy="10854934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COIT11239 Professional Communication Skills for ICT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C02B4"/>
    <w:multiLevelType w:val="multilevel"/>
    <w:tmpl w:val="D2B60D0C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" w15:restartNumberingAfterBreak="0">
    <w:nsid w:val="087A5E57"/>
    <w:multiLevelType w:val="hybridMultilevel"/>
    <w:tmpl w:val="F03CF470"/>
    <w:lvl w:ilvl="0" w:tplc="1DC0BB2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2CEA6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24E11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74576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127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DC930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C07A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86C27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46DA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526503"/>
    <w:multiLevelType w:val="hybridMultilevel"/>
    <w:tmpl w:val="BE2077BA"/>
    <w:lvl w:ilvl="0" w:tplc="9488A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72B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C64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C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2CA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624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8A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0C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72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81361A"/>
    <w:multiLevelType w:val="hybridMultilevel"/>
    <w:tmpl w:val="61BE4840"/>
    <w:lvl w:ilvl="0" w:tplc="3EE0A57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F2FA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8847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6E8A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D8F7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BE69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8ED4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38FB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9E1E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F3650C"/>
    <w:multiLevelType w:val="hybridMultilevel"/>
    <w:tmpl w:val="B82E660E"/>
    <w:lvl w:ilvl="0" w:tplc="ADC625E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EE1C5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80F3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3002A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D03A4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2A0D8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D4A2B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2AB2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3070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5516BB"/>
    <w:multiLevelType w:val="hybridMultilevel"/>
    <w:tmpl w:val="6B08A44C"/>
    <w:lvl w:ilvl="0" w:tplc="66ECC9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0B01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6C8E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A220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18FC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0000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E48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2EE5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5A96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4D3138B"/>
    <w:multiLevelType w:val="hybridMultilevel"/>
    <w:tmpl w:val="A934ADB8"/>
    <w:lvl w:ilvl="0" w:tplc="B736026E">
      <w:start w:val="2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D660B9"/>
    <w:multiLevelType w:val="hybridMultilevel"/>
    <w:tmpl w:val="D32CE07C"/>
    <w:lvl w:ilvl="0" w:tplc="70DC4A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D23E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38C2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CEF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29D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60D6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A8CB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68F9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46D6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C8334E"/>
    <w:multiLevelType w:val="hybridMultilevel"/>
    <w:tmpl w:val="CA0CC7BE"/>
    <w:lvl w:ilvl="0" w:tplc="5C60615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9CBE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A235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8A12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B60F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C660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86CF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412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3CDC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D07F08"/>
    <w:multiLevelType w:val="hybridMultilevel"/>
    <w:tmpl w:val="60C6EEB6"/>
    <w:lvl w:ilvl="0" w:tplc="83ACD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EA4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44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D2D0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8E0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4EE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FC5B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9A6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0645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F18791F"/>
    <w:multiLevelType w:val="hybridMultilevel"/>
    <w:tmpl w:val="F7D41E34"/>
    <w:lvl w:ilvl="0" w:tplc="FAC02C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7AF9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88BD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EC2C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52DD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9468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AB7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D2E5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E0D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C13525"/>
    <w:multiLevelType w:val="hybridMultilevel"/>
    <w:tmpl w:val="26EC9662"/>
    <w:lvl w:ilvl="0" w:tplc="9D6CE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828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34D7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66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960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7CA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D07D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0606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88AB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0197CF5"/>
    <w:multiLevelType w:val="multilevel"/>
    <w:tmpl w:val="2F2AC25A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3" w15:restartNumberingAfterBreak="0">
    <w:nsid w:val="30CD5D77"/>
    <w:multiLevelType w:val="hybridMultilevel"/>
    <w:tmpl w:val="C8782DBA"/>
    <w:lvl w:ilvl="0" w:tplc="BF7220D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8EACB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CC23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25AF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1296B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CE19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826E4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41D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FCEC4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7D5265D"/>
    <w:multiLevelType w:val="hybridMultilevel"/>
    <w:tmpl w:val="FC004112"/>
    <w:lvl w:ilvl="0" w:tplc="99C0E03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9ED2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88E7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8C2D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66E3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E6AA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C5A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FC09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44D2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8E2007E"/>
    <w:multiLevelType w:val="hybridMultilevel"/>
    <w:tmpl w:val="0386A900"/>
    <w:lvl w:ilvl="0" w:tplc="02DE70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CA86AA">
      <w:start w:val="2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B00650">
      <w:start w:val="21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5C3410">
      <w:start w:val="213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0B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76B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74A0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784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EA1A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0D1E07"/>
    <w:multiLevelType w:val="hybridMultilevel"/>
    <w:tmpl w:val="56C89CA2"/>
    <w:lvl w:ilvl="0" w:tplc="77162C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A83A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52D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14B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C83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EAD7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18BA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288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C1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C7B68F4"/>
    <w:multiLevelType w:val="hybridMultilevel"/>
    <w:tmpl w:val="5D8C1B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70518"/>
    <w:multiLevelType w:val="hybridMultilevel"/>
    <w:tmpl w:val="187A87AE"/>
    <w:lvl w:ilvl="0" w:tplc="AEF81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02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729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BA5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826A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EA4F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64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E82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4B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78D346A"/>
    <w:multiLevelType w:val="hybridMultilevel"/>
    <w:tmpl w:val="2078F1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0C720D"/>
    <w:multiLevelType w:val="hybridMultilevel"/>
    <w:tmpl w:val="762E6858"/>
    <w:lvl w:ilvl="0" w:tplc="9006A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A864F8">
      <w:start w:val="27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F01262">
      <w:start w:val="27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BC1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0E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8A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27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6A76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04F0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B320A9F"/>
    <w:multiLevelType w:val="multilevel"/>
    <w:tmpl w:val="615EDA96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2" w15:restartNumberingAfterBreak="0">
    <w:nsid w:val="4EC06FED"/>
    <w:multiLevelType w:val="hybridMultilevel"/>
    <w:tmpl w:val="292CE1B8"/>
    <w:lvl w:ilvl="0" w:tplc="EACA0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52B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C47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0A5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E2F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CA22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3029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EEE0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301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025563F"/>
    <w:multiLevelType w:val="hybridMultilevel"/>
    <w:tmpl w:val="E07A368C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EB6834"/>
    <w:multiLevelType w:val="hybridMultilevel"/>
    <w:tmpl w:val="D1624B36"/>
    <w:lvl w:ilvl="0" w:tplc="CAA6FE0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340A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8E90A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7864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CCC4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66D7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0A02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24F0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8CDC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0061ACD"/>
    <w:multiLevelType w:val="hybridMultilevel"/>
    <w:tmpl w:val="D140458E"/>
    <w:lvl w:ilvl="0" w:tplc="CD027C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64BB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D6CF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E22D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8600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F63E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028B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423D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E2B5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1FC436C"/>
    <w:multiLevelType w:val="multilevel"/>
    <w:tmpl w:val="740A1B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4734FBA"/>
    <w:multiLevelType w:val="hybridMultilevel"/>
    <w:tmpl w:val="8C8C46A4"/>
    <w:lvl w:ilvl="0" w:tplc="9946A84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3D0199"/>
    <w:multiLevelType w:val="multilevel"/>
    <w:tmpl w:val="EAAECF52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•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•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•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9" w15:restartNumberingAfterBreak="0">
    <w:nsid w:val="78906BD4"/>
    <w:multiLevelType w:val="hybridMultilevel"/>
    <w:tmpl w:val="02D62EDE"/>
    <w:lvl w:ilvl="0" w:tplc="9946A84C">
      <w:start w:val="1"/>
      <w:numFmt w:val="bullet"/>
      <w:lvlText w:val=""/>
      <w:lvlJc w:val="left"/>
      <w:pPr>
        <w:ind w:left="786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 w15:restartNumberingAfterBreak="0">
    <w:nsid w:val="7ADD46FE"/>
    <w:multiLevelType w:val="hybridMultilevel"/>
    <w:tmpl w:val="81DAFC18"/>
    <w:lvl w:ilvl="0" w:tplc="D430D5C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C283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6415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1A74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7ABA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843A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48CE9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3411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5E14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BEA07E4"/>
    <w:multiLevelType w:val="hybridMultilevel"/>
    <w:tmpl w:val="C478E9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10"/>
  </w:num>
  <w:num w:numId="4">
    <w:abstractNumId w:val="1"/>
  </w:num>
  <w:num w:numId="5">
    <w:abstractNumId w:val="14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 w:numId="10">
    <w:abstractNumId w:val="30"/>
  </w:num>
  <w:num w:numId="11">
    <w:abstractNumId w:val="5"/>
  </w:num>
  <w:num w:numId="12">
    <w:abstractNumId w:val="13"/>
  </w:num>
  <w:num w:numId="13">
    <w:abstractNumId w:val="25"/>
  </w:num>
  <w:num w:numId="14">
    <w:abstractNumId w:val="26"/>
  </w:num>
  <w:num w:numId="15">
    <w:abstractNumId w:val="21"/>
  </w:num>
  <w:num w:numId="16">
    <w:abstractNumId w:val="12"/>
  </w:num>
  <w:num w:numId="17">
    <w:abstractNumId w:val="28"/>
  </w:num>
  <w:num w:numId="18">
    <w:abstractNumId w:val="0"/>
  </w:num>
  <w:num w:numId="19">
    <w:abstractNumId w:val="20"/>
  </w:num>
  <w:num w:numId="20">
    <w:abstractNumId w:val="18"/>
  </w:num>
  <w:num w:numId="21">
    <w:abstractNumId w:val="15"/>
  </w:num>
  <w:num w:numId="22">
    <w:abstractNumId w:val="16"/>
  </w:num>
  <w:num w:numId="23">
    <w:abstractNumId w:val="17"/>
  </w:num>
  <w:num w:numId="24">
    <w:abstractNumId w:val="11"/>
  </w:num>
  <w:num w:numId="25">
    <w:abstractNumId w:val="2"/>
  </w:num>
  <w:num w:numId="26">
    <w:abstractNumId w:val="22"/>
  </w:num>
  <w:num w:numId="27">
    <w:abstractNumId w:val="9"/>
  </w:num>
  <w:num w:numId="28">
    <w:abstractNumId w:val="19"/>
  </w:num>
  <w:num w:numId="29">
    <w:abstractNumId w:val="29"/>
  </w:num>
  <w:num w:numId="30">
    <w:abstractNumId w:val="23"/>
  </w:num>
  <w:num w:numId="31">
    <w:abstractNumId w:val="27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evenAndOddHeaders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tzCyMLA0NTExsDRW0lEKTi0uzszPAykwqgUAH9vMdywAAAA="/>
  </w:docVars>
  <w:rsids>
    <w:rsidRoot w:val="00FB2AB8"/>
    <w:rsid w:val="000002F6"/>
    <w:rsid w:val="00021FA3"/>
    <w:rsid w:val="00024474"/>
    <w:rsid w:val="00024D40"/>
    <w:rsid w:val="00027B20"/>
    <w:rsid w:val="00032727"/>
    <w:rsid w:val="000332E1"/>
    <w:rsid w:val="00035A05"/>
    <w:rsid w:val="000462C4"/>
    <w:rsid w:val="00046E9C"/>
    <w:rsid w:val="00053453"/>
    <w:rsid w:val="00060CE1"/>
    <w:rsid w:val="000611AC"/>
    <w:rsid w:val="00062908"/>
    <w:rsid w:val="0007532B"/>
    <w:rsid w:val="00077A7B"/>
    <w:rsid w:val="00082901"/>
    <w:rsid w:val="00083346"/>
    <w:rsid w:val="00095313"/>
    <w:rsid w:val="000975F6"/>
    <w:rsid w:val="000A03F0"/>
    <w:rsid w:val="000A2081"/>
    <w:rsid w:val="000B5074"/>
    <w:rsid w:val="000C3E4A"/>
    <w:rsid w:val="000D084D"/>
    <w:rsid w:val="000D2F21"/>
    <w:rsid w:val="000D41C8"/>
    <w:rsid w:val="000D4773"/>
    <w:rsid w:val="000D6A9D"/>
    <w:rsid w:val="000E525F"/>
    <w:rsid w:val="000E6B77"/>
    <w:rsid w:val="000F1FD3"/>
    <w:rsid w:val="000F3BDA"/>
    <w:rsid w:val="001025BA"/>
    <w:rsid w:val="00106106"/>
    <w:rsid w:val="001310F9"/>
    <w:rsid w:val="00133329"/>
    <w:rsid w:val="00133DD1"/>
    <w:rsid w:val="00134A13"/>
    <w:rsid w:val="00134AC1"/>
    <w:rsid w:val="001350D8"/>
    <w:rsid w:val="0013641A"/>
    <w:rsid w:val="00145551"/>
    <w:rsid w:val="0016251F"/>
    <w:rsid w:val="00163123"/>
    <w:rsid w:val="00170DA3"/>
    <w:rsid w:val="00173A76"/>
    <w:rsid w:val="0017569D"/>
    <w:rsid w:val="001772B6"/>
    <w:rsid w:val="00180A8C"/>
    <w:rsid w:val="00196434"/>
    <w:rsid w:val="001A015A"/>
    <w:rsid w:val="001A1FC6"/>
    <w:rsid w:val="001A3D6A"/>
    <w:rsid w:val="001B02B7"/>
    <w:rsid w:val="001B199A"/>
    <w:rsid w:val="001B6E8A"/>
    <w:rsid w:val="001C57FC"/>
    <w:rsid w:val="001C7517"/>
    <w:rsid w:val="00201E4A"/>
    <w:rsid w:val="00210DDA"/>
    <w:rsid w:val="00211BA3"/>
    <w:rsid w:val="00211EC1"/>
    <w:rsid w:val="00215001"/>
    <w:rsid w:val="002239CB"/>
    <w:rsid w:val="00227305"/>
    <w:rsid w:val="00227E71"/>
    <w:rsid w:val="00236B27"/>
    <w:rsid w:val="002456B0"/>
    <w:rsid w:val="00245C09"/>
    <w:rsid w:val="00256356"/>
    <w:rsid w:val="00257387"/>
    <w:rsid w:val="00271F56"/>
    <w:rsid w:val="00273C13"/>
    <w:rsid w:val="002740DD"/>
    <w:rsid w:val="002872F0"/>
    <w:rsid w:val="002A633B"/>
    <w:rsid w:val="002A7A64"/>
    <w:rsid w:val="002C4B83"/>
    <w:rsid w:val="002C54A3"/>
    <w:rsid w:val="002D5198"/>
    <w:rsid w:val="002E563A"/>
    <w:rsid w:val="002E7CF5"/>
    <w:rsid w:val="002F5874"/>
    <w:rsid w:val="002F673C"/>
    <w:rsid w:val="002F7B46"/>
    <w:rsid w:val="00300527"/>
    <w:rsid w:val="00302D67"/>
    <w:rsid w:val="00306EDC"/>
    <w:rsid w:val="003070D4"/>
    <w:rsid w:val="003074C0"/>
    <w:rsid w:val="00310872"/>
    <w:rsid w:val="003154F9"/>
    <w:rsid w:val="00320EDD"/>
    <w:rsid w:val="00346FAB"/>
    <w:rsid w:val="00361EDE"/>
    <w:rsid w:val="00363916"/>
    <w:rsid w:val="003718C8"/>
    <w:rsid w:val="003745E0"/>
    <w:rsid w:val="00380721"/>
    <w:rsid w:val="00380C27"/>
    <w:rsid w:val="0038425E"/>
    <w:rsid w:val="00385790"/>
    <w:rsid w:val="003878D5"/>
    <w:rsid w:val="00391A7F"/>
    <w:rsid w:val="003B355E"/>
    <w:rsid w:val="003C33F4"/>
    <w:rsid w:val="003D0315"/>
    <w:rsid w:val="003E475C"/>
    <w:rsid w:val="003F418B"/>
    <w:rsid w:val="003F679C"/>
    <w:rsid w:val="003F6C27"/>
    <w:rsid w:val="004004B6"/>
    <w:rsid w:val="00401FD5"/>
    <w:rsid w:val="00404509"/>
    <w:rsid w:val="0041790C"/>
    <w:rsid w:val="00430625"/>
    <w:rsid w:val="00430EAE"/>
    <w:rsid w:val="004360E0"/>
    <w:rsid w:val="00437706"/>
    <w:rsid w:val="00442080"/>
    <w:rsid w:val="00443F3B"/>
    <w:rsid w:val="00454A5B"/>
    <w:rsid w:val="00455DE0"/>
    <w:rsid w:val="00462E19"/>
    <w:rsid w:val="00463A14"/>
    <w:rsid w:val="00470795"/>
    <w:rsid w:val="00473733"/>
    <w:rsid w:val="00474BB0"/>
    <w:rsid w:val="004808CD"/>
    <w:rsid w:val="00482276"/>
    <w:rsid w:val="004B3C35"/>
    <w:rsid w:val="004C27A2"/>
    <w:rsid w:val="004C445B"/>
    <w:rsid w:val="0050076B"/>
    <w:rsid w:val="00500A99"/>
    <w:rsid w:val="00514F27"/>
    <w:rsid w:val="00516DFF"/>
    <w:rsid w:val="00520CB6"/>
    <w:rsid w:val="00522E9E"/>
    <w:rsid w:val="00523B77"/>
    <w:rsid w:val="00537342"/>
    <w:rsid w:val="0054753D"/>
    <w:rsid w:val="005672F2"/>
    <w:rsid w:val="00567A8E"/>
    <w:rsid w:val="00572E9B"/>
    <w:rsid w:val="0057636D"/>
    <w:rsid w:val="005851BA"/>
    <w:rsid w:val="00591FB5"/>
    <w:rsid w:val="005A328A"/>
    <w:rsid w:val="005C1481"/>
    <w:rsid w:val="005D1E45"/>
    <w:rsid w:val="005D22E4"/>
    <w:rsid w:val="005E25F6"/>
    <w:rsid w:val="005E4AE4"/>
    <w:rsid w:val="005E716D"/>
    <w:rsid w:val="005E71E1"/>
    <w:rsid w:val="005E793F"/>
    <w:rsid w:val="005F6433"/>
    <w:rsid w:val="00611C58"/>
    <w:rsid w:val="006121D3"/>
    <w:rsid w:val="006148D4"/>
    <w:rsid w:val="00621D57"/>
    <w:rsid w:val="00627F93"/>
    <w:rsid w:val="00631FAC"/>
    <w:rsid w:val="00634A72"/>
    <w:rsid w:val="00635E95"/>
    <w:rsid w:val="0064712A"/>
    <w:rsid w:val="00651D04"/>
    <w:rsid w:val="0065284C"/>
    <w:rsid w:val="00656927"/>
    <w:rsid w:val="00665CE4"/>
    <w:rsid w:val="006703C7"/>
    <w:rsid w:val="00673C6A"/>
    <w:rsid w:val="00675FCF"/>
    <w:rsid w:val="00680D45"/>
    <w:rsid w:val="006917F1"/>
    <w:rsid w:val="00697373"/>
    <w:rsid w:val="00697C22"/>
    <w:rsid w:val="006A1111"/>
    <w:rsid w:val="006B5A0A"/>
    <w:rsid w:val="006B74E8"/>
    <w:rsid w:val="006C1584"/>
    <w:rsid w:val="006C33DE"/>
    <w:rsid w:val="006C6499"/>
    <w:rsid w:val="006D54BF"/>
    <w:rsid w:val="006D55B3"/>
    <w:rsid w:val="006E0EA6"/>
    <w:rsid w:val="006E705D"/>
    <w:rsid w:val="006F4E4A"/>
    <w:rsid w:val="00700900"/>
    <w:rsid w:val="00706B4C"/>
    <w:rsid w:val="00706EAB"/>
    <w:rsid w:val="00727290"/>
    <w:rsid w:val="00730A5B"/>
    <w:rsid w:val="00733CB9"/>
    <w:rsid w:val="00736851"/>
    <w:rsid w:val="00746BF2"/>
    <w:rsid w:val="00755E75"/>
    <w:rsid w:val="00763AF3"/>
    <w:rsid w:val="0077083E"/>
    <w:rsid w:val="00771B3A"/>
    <w:rsid w:val="00774AAC"/>
    <w:rsid w:val="00774EE0"/>
    <w:rsid w:val="007806D0"/>
    <w:rsid w:val="00782697"/>
    <w:rsid w:val="007A0586"/>
    <w:rsid w:val="007A0FDF"/>
    <w:rsid w:val="007A3FCE"/>
    <w:rsid w:val="007A4BDC"/>
    <w:rsid w:val="007B431C"/>
    <w:rsid w:val="007B501A"/>
    <w:rsid w:val="007C12EC"/>
    <w:rsid w:val="007D45E6"/>
    <w:rsid w:val="007D5276"/>
    <w:rsid w:val="007E2A75"/>
    <w:rsid w:val="007E7032"/>
    <w:rsid w:val="00803525"/>
    <w:rsid w:val="008057C7"/>
    <w:rsid w:val="00807A31"/>
    <w:rsid w:val="008143F5"/>
    <w:rsid w:val="0081752E"/>
    <w:rsid w:val="00821292"/>
    <w:rsid w:val="00824447"/>
    <w:rsid w:val="00843311"/>
    <w:rsid w:val="008649D4"/>
    <w:rsid w:val="00866326"/>
    <w:rsid w:val="0086636E"/>
    <w:rsid w:val="00866A6A"/>
    <w:rsid w:val="008775D3"/>
    <w:rsid w:val="00883BAA"/>
    <w:rsid w:val="008A2F91"/>
    <w:rsid w:val="008B411C"/>
    <w:rsid w:val="008C184F"/>
    <w:rsid w:val="008C6F9D"/>
    <w:rsid w:val="008D56C7"/>
    <w:rsid w:val="008F3147"/>
    <w:rsid w:val="008F477A"/>
    <w:rsid w:val="008F6D0D"/>
    <w:rsid w:val="009044AF"/>
    <w:rsid w:val="00912467"/>
    <w:rsid w:val="00915AAE"/>
    <w:rsid w:val="00920ABD"/>
    <w:rsid w:val="0092468F"/>
    <w:rsid w:val="00926BCC"/>
    <w:rsid w:val="00933017"/>
    <w:rsid w:val="00936504"/>
    <w:rsid w:val="009404DC"/>
    <w:rsid w:val="00942DDD"/>
    <w:rsid w:val="00951624"/>
    <w:rsid w:val="0095671E"/>
    <w:rsid w:val="00967F83"/>
    <w:rsid w:val="009709B0"/>
    <w:rsid w:val="009739A5"/>
    <w:rsid w:val="0098101D"/>
    <w:rsid w:val="00984864"/>
    <w:rsid w:val="009A3089"/>
    <w:rsid w:val="009A377F"/>
    <w:rsid w:val="009A4AF0"/>
    <w:rsid w:val="009B5C6F"/>
    <w:rsid w:val="009D0226"/>
    <w:rsid w:val="009D6EDC"/>
    <w:rsid w:val="009E10DE"/>
    <w:rsid w:val="009E3575"/>
    <w:rsid w:val="009F161E"/>
    <w:rsid w:val="009F2383"/>
    <w:rsid w:val="00A1170D"/>
    <w:rsid w:val="00A122EF"/>
    <w:rsid w:val="00A1660B"/>
    <w:rsid w:val="00A266B3"/>
    <w:rsid w:val="00A27E0E"/>
    <w:rsid w:val="00A3128E"/>
    <w:rsid w:val="00A40276"/>
    <w:rsid w:val="00A41CF9"/>
    <w:rsid w:val="00A43AE9"/>
    <w:rsid w:val="00A46FA4"/>
    <w:rsid w:val="00A50610"/>
    <w:rsid w:val="00A51EDE"/>
    <w:rsid w:val="00A51F09"/>
    <w:rsid w:val="00A643AD"/>
    <w:rsid w:val="00A77894"/>
    <w:rsid w:val="00A80193"/>
    <w:rsid w:val="00A85060"/>
    <w:rsid w:val="00A93FFD"/>
    <w:rsid w:val="00A952C2"/>
    <w:rsid w:val="00AA57A4"/>
    <w:rsid w:val="00AC4C8C"/>
    <w:rsid w:val="00AD7659"/>
    <w:rsid w:val="00AF0535"/>
    <w:rsid w:val="00AF30B4"/>
    <w:rsid w:val="00B056A6"/>
    <w:rsid w:val="00B071BB"/>
    <w:rsid w:val="00B13531"/>
    <w:rsid w:val="00B15711"/>
    <w:rsid w:val="00B2219D"/>
    <w:rsid w:val="00B33478"/>
    <w:rsid w:val="00B4431A"/>
    <w:rsid w:val="00B47E46"/>
    <w:rsid w:val="00B54335"/>
    <w:rsid w:val="00B607D9"/>
    <w:rsid w:val="00B66B3C"/>
    <w:rsid w:val="00B75AFD"/>
    <w:rsid w:val="00B85CB9"/>
    <w:rsid w:val="00B86781"/>
    <w:rsid w:val="00B9643D"/>
    <w:rsid w:val="00BB219B"/>
    <w:rsid w:val="00BB3A41"/>
    <w:rsid w:val="00BC207E"/>
    <w:rsid w:val="00BC21F3"/>
    <w:rsid w:val="00BC7236"/>
    <w:rsid w:val="00BD7188"/>
    <w:rsid w:val="00BE0641"/>
    <w:rsid w:val="00BE117F"/>
    <w:rsid w:val="00BE4F37"/>
    <w:rsid w:val="00BE6D0D"/>
    <w:rsid w:val="00C06F3E"/>
    <w:rsid w:val="00C106D1"/>
    <w:rsid w:val="00C12321"/>
    <w:rsid w:val="00C1634C"/>
    <w:rsid w:val="00C27089"/>
    <w:rsid w:val="00C31766"/>
    <w:rsid w:val="00C31F14"/>
    <w:rsid w:val="00C33DF7"/>
    <w:rsid w:val="00C340AE"/>
    <w:rsid w:val="00C430E6"/>
    <w:rsid w:val="00C43EBE"/>
    <w:rsid w:val="00C4444C"/>
    <w:rsid w:val="00C47D77"/>
    <w:rsid w:val="00C603A3"/>
    <w:rsid w:val="00C64AEF"/>
    <w:rsid w:val="00C70836"/>
    <w:rsid w:val="00C77823"/>
    <w:rsid w:val="00C77E21"/>
    <w:rsid w:val="00CA3C4C"/>
    <w:rsid w:val="00CA45A1"/>
    <w:rsid w:val="00CD1AD7"/>
    <w:rsid w:val="00CD218B"/>
    <w:rsid w:val="00CD3022"/>
    <w:rsid w:val="00CE0F4E"/>
    <w:rsid w:val="00CE77D7"/>
    <w:rsid w:val="00D1451C"/>
    <w:rsid w:val="00D403C3"/>
    <w:rsid w:val="00D4731D"/>
    <w:rsid w:val="00D55187"/>
    <w:rsid w:val="00D55F9B"/>
    <w:rsid w:val="00D62DB4"/>
    <w:rsid w:val="00D645B9"/>
    <w:rsid w:val="00D65759"/>
    <w:rsid w:val="00DA0409"/>
    <w:rsid w:val="00DA20ED"/>
    <w:rsid w:val="00DA2CF2"/>
    <w:rsid w:val="00DA4E8E"/>
    <w:rsid w:val="00DA4FBF"/>
    <w:rsid w:val="00DA7EE0"/>
    <w:rsid w:val="00DC130F"/>
    <w:rsid w:val="00DD181D"/>
    <w:rsid w:val="00DD26EA"/>
    <w:rsid w:val="00DE25C2"/>
    <w:rsid w:val="00DF1E78"/>
    <w:rsid w:val="00DF26FD"/>
    <w:rsid w:val="00E229DB"/>
    <w:rsid w:val="00E3006D"/>
    <w:rsid w:val="00E4088E"/>
    <w:rsid w:val="00E42C37"/>
    <w:rsid w:val="00E477D6"/>
    <w:rsid w:val="00E647FC"/>
    <w:rsid w:val="00E737F5"/>
    <w:rsid w:val="00E742EE"/>
    <w:rsid w:val="00E75AD7"/>
    <w:rsid w:val="00E82568"/>
    <w:rsid w:val="00E8291B"/>
    <w:rsid w:val="00E844C6"/>
    <w:rsid w:val="00E93BB1"/>
    <w:rsid w:val="00E977C3"/>
    <w:rsid w:val="00EA7E12"/>
    <w:rsid w:val="00EC0CF0"/>
    <w:rsid w:val="00EC60C0"/>
    <w:rsid w:val="00ED0C76"/>
    <w:rsid w:val="00ED3F53"/>
    <w:rsid w:val="00ED432F"/>
    <w:rsid w:val="00EE0510"/>
    <w:rsid w:val="00F01FB9"/>
    <w:rsid w:val="00F044D0"/>
    <w:rsid w:val="00F04F2B"/>
    <w:rsid w:val="00F0518A"/>
    <w:rsid w:val="00F12C12"/>
    <w:rsid w:val="00F1422F"/>
    <w:rsid w:val="00F200B4"/>
    <w:rsid w:val="00F40F29"/>
    <w:rsid w:val="00F41E1F"/>
    <w:rsid w:val="00F47D30"/>
    <w:rsid w:val="00F51F18"/>
    <w:rsid w:val="00F5304B"/>
    <w:rsid w:val="00F53D98"/>
    <w:rsid w:val="00F548AC"/>
    <w:rsid w:val="00F60A42"/>
    <w:rsid w:val="00F630F6"/>
    <w:rsid w:val="00F66A98"/>
    <w:rsid w:val="00F713AA"/>
    <w:rsid w:val="00F81E6A"/>
    <w:rsid w:val="00F82E8C"/>
    <w:rsid w:val="00F96BAE"/>
    <w:rsid w:val="00FB0A8D"/>
    <w:rsid w:val="00FB2AB8"/>
    <w:rsid w:val="00FC683D"/>
    <w:rsid w:val="00FD1553"/>
    <w:rsid w:val="00FD49F8"/>
    <w:rsid w:val="00FD4F05"/>
    <w:rsid w:val="00FE179D"/>
    <w:rsid w:val="00FE3418"/>
    <w:rsid w:val="00FF4E35"/>
    <w:rsid w:val="55418FD6"/>
    <w:rsid w:val="6097E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5418FD6"/>
  <w15:docId w15:val="{314208A0-4068-4469-AB50-92C24D0C2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0AE"/>
    <w:rPr>
      <w:rFonts w:ascii="Times New Roman" w:eastAsia="Times New Roman" w:hAnsi="Times New Roman" w:cs="Times New Roman"/>
      <w:lang w:val="en-AU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4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26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2467"/>
  </w:style>
  <w:style w:type="paragraph" w:styleId="Footer">
    <w:name w:val="footer"/>
    <w:basedOn w:val="Normal"/>
    <w:link w:val="FooterChar"/>
    <w:uiPriority w:val="99"/>
    <w:unhideWhenUsed/>
    <w:rsid w:val="0091246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467"/>
  </w:style>
  <w:style w:type="paragraph" w:styleId="BalloonText">
    <w:name w:val="Balloon Text"/>
    <w:basedOn w:val="Normal"/>
    <w:link w:val="BalloonTextChar"/>
    <w:uiPriority w:val="99"/>
    <w:semiHidden/>
    <w:unhideWhenUsed/>
    <w:rsid w:val="0091246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467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45B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4C445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C445B"/>
    <w:rPr>
      <w:rFonts w:asciiTheme="majorHAnsi" w:eastAsiaTheme="majorEastAsia" w:hAnsiTheme="majorHAnsi" w:cstheme="majorBidi"/>
      <w:sz w:val="26"/>
      <w:szCs w:val="26"/>
    </w:rPr>
  </w:style>
  <w:style w:type="table" w:styleId="TableGrid">
    <w:name w:val="Table Grid"/>
    <w:basedOn w:val="TableNormal"/>
    <w:uiPriority w:val="59"/>
    <w:rsid w:val="00C44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C57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D65759"/>
    <w:pPr>
      <w:autoSpaceDE w:val="0"/>
      <w:autoSpaceDN w:val="0"/>
      <w:adjustRightInd w:val="0"/>
    </w:pPr>
    <w:rPr>
      <w:rFonts w:ascii="Arial" w:hAnsi="Arial" w:cs="Arial"/>
      <w:color w:val="00000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D65759"/>
    <w:pPr>
      <w:spacing w:line="259" w:lineRule="auto"/>
      <w:outlineLvl w:val="9"/>
    </w:pPr>
    <w:rPr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657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575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65759"/>
    <w:rPr>
      <w:color w:val="0000FF" w:themeColor="hyperlink"/>
      <w:u w:val="single"/>
    </w:rPr>
  </w:style>
  <w:style w:type="paragraph" w:customStyle="1" w:styleId="Standard">
    <w:name w:val="Standard"/>
    <w:rsid w:val="00DF26FD"/>
    <w:pPr>
      <w:widowControl w:val="0"/>
      <w:suppressAutoHyphens/>
      <w:autoSpaceDN w:val="0"/>
      <w:textAlignment w:val="baseline"/>
    </w:pPr>
    <w:rPr>
      <w:rFonts w:ascii="Times New Roman" w:eastAsia="Arial Unicode MS" w:hAnsi="Times New Roman" w:cs="Tahoma"/>
      <w:kern w:val="3"/>
      <w:lang w:eastAsia="en-AU"/>
    </w:rPr>
  </w:style>
  <w:style w:type="paragraph" w:customStyle="1" w:styleId="TableContents">
    <w:name w:val="Table Contents"/>
    <w:basedOn w:val="Standard"/>
    <w:rsid w:val="00DF26FD"/>
    <w:pPr>
      <w:suppressLineNumbers/>
    </w:pPr>
  </w:style>
  <w:style w:type="paragraph" w:customStyle="1" w:styleId="TableHeading">
    <w:name w:val="Table Heading"/>
    <w:basedOn w:val="TableContents"/>
    <w:rsid w:val="00DF26FD"/>
    <w:pPr>
      <w:jc w:val="center"/>
    </w:pPr>
    <w:rPr>
      <w:b/>
      <w:bCs/>
      <w:i/>
      <w:iCs/>
    </w:rPr>
  </w:style>
  <w:style w:type="paragraph" w:customStyle="1" w:styleId="Illustration">
    <w:name w:val="Illustration"/>
    <w:basedOn w:val="Caption"/>
    <w:rsid w:val="00DF26FD"/>
    <w:pPr>
      <w:widowControl w:val="0"/>
      <w:suppressLineNumbers/>
      <w:suppressAutoHyphens/>
      <w:autoSpaceDN w:val="0"/>
      <w:spacing w:before="120" w:after="120"/>
      <w:textAlignment w:val="baseline"/>
    </w:pPr>
    <w:rPr>
      <w:rFonts w:eastAsia="Arial Unicode MS" w:cs="Tahoma"/>
      <w:color w:val="auto"/>
      <w:kern w:val="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26FD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26FD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extbody">
    <w:name w:val="Text body"/>
    <w:basedOn w:val="Standard"/>
    <w:rsid w:val="00DF26FD"/>
    <w:pPr>
      <w:spacing w:after="120"/>
    </w:pPr>
  </w:style>
  <w:style w:type="paragraph" w:styleId="TOC3">
    <w:name w:val="toc 3"/>
    <w:basedOn w:val="Normal"/>
    <w:next w:val="Normal"/>
    <w:autoRedefine/>
    <w:uiPriority w:val="39"/>
    <w:unhideWhenUsed/>
    <w:rsid w:val="00DF26FD"/>
    <w:pPr>
      <w:spacing w:after="100"/>
      <w:ind w:left="480"/>
    </w:pPr>
  </w:style>
  <w:style w:type="table" w:styleId="GridTable2-Accent1">
    <w:name w:val="Grid Table 2 Accent 1"/>
    <w:basedOn w:val="TableNormal"/>
    <w:uiPriority w:val="47"/>
    <w:rsid w:val="007B501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A50610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C33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33F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33F4"/>
    <w:rPr>
      <w:rFonts w:ascii="Times New Roman" w:eastAsia="Times New Roman" w:hAnsi="Times New Roman" w:cs="Times New Roman"/>
      <w:sz w:val="20"/>
      <w:szCs w:val="20"/>
      <w:lang w:val="en-AU"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3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3F4"/>
    <w:rPr>
      <w:rFonts w:ascii="Times New Roman" w:eastAsia="Times New Roman" w:hAnsi="Times New Roman" w:cs="Times New Roman"/>
      <w:b/>
      <w:bCs/>
      <w:sz w:val="20"/>
      <w:szCs w:val="20"/>
      <w:lang w:val="en-AU" w:eastAsia="en-AU"/>
    </w:rPr>
  </w:style>
  <w:style w:type="paragraph" w:styleId="NormalWeb">
    <w:name w:val="Normal (Web)"/>
    <w:basedOn w:val="Normal"/>
    <w:uiPriority w:val="99"/>
    <w:semiHidden/>
    <w:unhideWhenUsed/>
    <w:rsid w:val="00F82E8C"/>
    <w:pPr>
      <w:spacing w:before="100" w:beforeAutospacing="1" w:after="100" w:afterAutospacing="1"/>
    </w:pPr>
  </w:style>
  <w:style w:type="table" w:styleId="GridTable2-Accent3">
    <w:name w:val="Grid Table 2 Accent 3"/>
    <w:basedOn w:val="TableNormal"/>
    <w:uiPriority w:val="47"/>
    <w:rsid w:val="00180A8C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3">
    <w:name w:val="Grid Table 4 Accent 3"/>
    <w:basedOn w:val="Style1"/>
    <w:uiPriority w:val="49"/>
    <w:rsid w:val="0025738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Style1">
    <w:name w:val="Style1"/>
    <w:basedOn w:val="TableNormal"/>
    <w:uiPriority w:val="99"/>
    <w:rsid w:val="00133329"/>
    <w:tblPr/>
  </w:style>
  <w:style w:type="table" w:customStyle="1" w:styleId="Style2">
    <w:name w:val="Style2"/>
    <w:basedOn w:val="TableNormal"/>
    <w:uiPriority w:val="99"/>
    <w:rsid w:val="00133329"/>
    <w:tblPr/>
  </w:style>
  <w:style w:type="table" w:styleId="GridTable3-Accent3">
    <w:name w:val="Grid Table 3 Accent 3"/>
    <w:basedOn w:val="TableNormal"/>
    <w:uiPriority w:val="48"/>
    <w:rsid w:val="00133329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591F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17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3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01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08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9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388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174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24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20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39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772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28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9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3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7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21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37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5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superawesomevectors.deviantart.com/art/Shark-Cartoon-Free-Vector-Illustration-643399222" TargetMode="External"/><Relationship Id="rId42" Type="http://schemas.openxmlformats.org/officeDocument/2006/relationships/image" Target="media/image14.png"/><Relationship Id="rId47" Type="http://schemas.openxmlformats.org/officeDocument/2006/relationships/diagramColors" Target="diagrams/colors1.xml"/><Relationship Id="rId63" Type="http://schemas.microsoft.com/office/2007/relationships/diagramDrawing" Target="diagrams/drawing4.xm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pixabay.com/en/urban-lost-hiding-afraid-1002149/" TargetMode="External"/><Relationship Id="rId11" Type="http://schemas.openxmlformats.org/officeDocument/2006/relationships/hyperlink" Target="https://www.flickr.com/photos/falcon1961/3304306800/" TargetMode="External"/><Relationship Id="rId24" Type="http://schemas.openxmlformats.org/officeDocument/2006/relationships/hyperlink" Target="https://superawesomevectors.deviantart.com/art/Shark-Cartoon-Free-Vector-Illustration-643399222" TargetMode="External"/><Relationship Id="rId32" Type="http://schemas.openxmlformats.org/officeDocument/2006/relationships/image" Target="media/image10.jpeg"/><Relationship Id="rId37" Type="http://schemas.openxmlformats.org/officeDocument/2006/relationships/image" Target="media/image12.png"/><Relationship Id="rId40" Type="http://schemas.openxmlformats.org/officeDocument/2006/relationships/image" Target="media/image10.png"/><Relationship Id="rId45" Type="http://schemas.openxmlformats.org/officeDocument/2006/relationships/diagramLayout" Target="diagrams/layout1.xml"/><Relationship Id="rId53" Type="http://schemas.microsoft.com/office/2007/relationships/diagramDrawing" Target="diagrams/drawing2.xml"/><Relationship Id="rId58" Type="http://schemas.microsoft.com/office/2007/relationships/diagramDrawing" Target="diagrams/drawing3.xm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diagramQuickStyle" Target="diagrams/quickStyle4.xml"/><Relationship Id="rId19" Type="http://schemas.openxmlformats.org/officeDocument/2006/relationships/hyperlink" Target="https://en.wikipedia.org/wiki/File:Florida_Box_Turtle_Digon3.jpg" TargetMode="External"/><Relationship Id="rId14" Type="http://schemas.openxmlformats.org/officeDocument/2006/relationships/hyperlink" Target="https://en.wikipedia.org/wiki/File:Florida_Box_Turtle_Digon3.jpg" TargetMode="External"/><Relationship Id="rId22" Type="http://schemas.openxmlformats.org/officeDocument/2006/relationships/hyperlink" Target="https://superawesomevectors.deviantart.com/art/Shark-Cartoon-Free-Vector-Illustration-643399222" TargetMode="External"/><Relationship Id="rId27" Type="http://schemas.openxmlformats.org/officeDocument/2006/relationships/hyperlink" Target="https://pixabay.com/en/urban-lost-hiding-afraid-1002149/" TargetMode="External"/><Relationship Id="rId30" Type="http://schemas.openxmlformats.org/officeDocument/2006/relationships/image" Target="media/image8.jpeg"/><Relationship Id="rId35" Type="http://schemas.openxmlformats.org/officeDocument/2006/relationships/hyperlink" Target="https://www.flickr.com/photos/zabara_tango/6955720271" TargetMode="External"/><Relationship Id="rId43" Type="http://schemas.openxmlformats.org/officeDocument/2006/relationships/hyperlink" Target="https://commons.wikimedia.org/wiki/File:US_Army_53525_Soldiers_compete_in_Tae_Kwon_Do_tournament_for_Warrior_Country_level.jpg" TargetMode="External"/><Relationship Id="rId48" Type="http://schemas.microsoft.com/office/2007/relationships/diagramDrawing" Target="diagrams/drawing1.xml"/><Relationship Id="rId56" Type="http://schemas.openxmlformats.org/officeDocument/2006/relationships/diagramQuickStyle" Target="diagrams/quickStyle3.xml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2.xm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en.wikipedia.org/wiki/File:Florida_Box_Turtle_Digon3.jpg" TargetMode="External"/><Relationship Id="rId25" Type="http://schemas.openxmlformats.org/officeDocument/2006/relationships/hyperlink" Target="https://superawesomevectors.deviantart.com/art/Shark-Cartoon-Free-Vector-Illustration-643399222" TargetMode="External"/><Relationship Id="rId33" Type="http://schemas.openxmlformats.org/officeDocument/2006/relationships/hyperlink" Target="https://commons.wikimedia.org/wiki/File:Flickr_-_Carine06_-_%22I_give_up.%22.jpg" TargetMode="External"/><Relationship Id="rId38" Type="http://schemas.openxmlformats.org/officeDocument/2006/relationships/hyperlink" Target="https://www.flickr.com/photos/zabara_tango/6955720271" TargetMode="External"/><Relationship Id="rId46" Type="http://schemas.openxmlformats.org/officeDocument/2006/relationships/diagramQuickStyle" Target="diagrams/quickStyle1.xml"/><Relationship Id="rId59" Type="http://schemas.openxmlformats.org/officeDocument/2006/relationships/diagramData" Target="diagrams/data4.xml"/><Relationship Id="rId67" Type="http://schemas.openxmlformats.org/officeDocument/2006/relationships/footer" Target="footer2.xml"/><Relationship Id="rId20" Type="http://schemas.openxmlformats.org/officeDocument/2006/relationships/image" Target="media/image5.png"/><Relationship Id="rId41" Type="http://schemas.openxmlformats.org/officeDocument/2006/relationships/hyperlink" Target="https://commons.wikimedia.org/wiki/File:US_Army_53525_Soldiers_compete_in_Tae_Kwon_Do_tournament_for_Warrior_Country_level.jpg" TargetMode="External"/><Relationship Id="rId54" Type="http://schemas.openxmlformats.org/officeDocument/2006/relationships/diagramData" Target="diagrams/data3.xml"/><Relationship Id="rId62" Type="http://schemas.openxmlformats.org/officeDocument/2006/relationships/diagramColors" Target="diagrams/colors4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File:Florida_Box_Turtle_Digon3.jp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36" Type="http://schemas.openxmlformats.org/officeDocument/2006/relationships/hyperlink" Target="https://www.flickr.com/photos/zabara_tango/6955720271" TargetMode="External"/><Relationship Id="rId49" Type="http://schemas.openxmlformats.org/officeDocument/2006/relationships/diagramData" Target="diagrams/data2.xml"/><Relationship Id="rId57" Type="http://schemas.openxmlformats.org/officeDocument/2006/relationships/diagramColors" Target="diagrams/colors3.xml"/><Relationship Id="rId10" Type="http://schemas.openxmlformats.org/officeDocument/2006/relationships/image" Target="media/image2.png"/><Relationship Id="rId31" Type="http://schemas.openxmlformats.org/officeDocument/2006/relationships/hyperlink" Target="https://commons.wikimedia.org/wiki/File:Flickr_-_Carine06_-_%22I_give_up.%22.jpg" TargetMode="External"/><Relationship Id="rId44" Type="http://schemas.openxmlformats.org/officeDocument/2006/relationships/diagramData" Target="diagrams/data1.xml"/><Relationship Id="rId52" Type="http://schemas.openxmlformats.org/officeDocument/2006/relationships/diagramColors" Target="diagrams/colors2.xml"/><Relationship Id="rId60" Type="http://schemas.openxmlformats.org/officeDocument/2006/relationships/diagramLayout" Target="diagrams/layout4.xm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13" Type="http://schemas.openxmlformats.org/officeDocument/2006/relationships/hyperlink" Target="https://en.wikipedia.org/wiki/File:Florida_Box_Turtle_Digon3.jpg" TargetMode="External"/><Relationship Id="rId18" Type="http://schemas.openxmlformats.org/officeDocument/2006/relationships/hyperlink" Target="https://en.wikipedia.org/wiki/File:Florida_Box_Turtle_Digon3.jpg" TargetMode="External"/><Relationship Id="rId39" Type="http://schemas.openxmlformats.org/officeDocument/2006/relationships/hyperlink" Target="https://www.flickr.com/photos/zabara_tango/6955720271" TargetMode="External"/><Relationship Id="rId34" Type="http://schemas.openxmlformats.org/officeDocument/2006/relationships/image" Target="media/image9.png"/><Relationship Id="rId50" Type="http://schemas.openxmlformats.org/officeDocument/2006/relationships/diagramLayout" Target="diagrams/layout2.xml"/><Relationship Id="rId55" Type="http://schemas.openxmlformats.org/officeDocument/2006/relationships/diagramLayout" Target="diagrams/layout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eldj\Documents\courses\templates\P_TEM_0010_COV_ReportCoversheet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BC54B1-06E4-4A75-9FAB-B9FA7E781B26}" type="doc">
      <dgm:prSet loTypeId="urn:microsoft.com/office/officeart/2005/8/layout/matrix1" loCatId="matrix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AU"/>
        </a:p>
      </dgm:t>
    </dgm:pt>
    <dgm:pt modelId="{9BF12D04-74E2-43C2-90B6-203D783A9695}">
      <dgm:prSet phldrT="[Text]" custT="1"/>
      <dgm:spPr>
        <a:xfrm>
          <a:off x="2011903" y="1608910"/>
          <a:ext cx="7187989" cy="808281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Compromise - Partial Win/Lose</a:t>
          </a:r>
        </a:p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•</a:t>
          </a:r>
          <a:r>
            <a:rPr lang="en-AU" sz="1050" dirty="0">
              <a:latin typeface="Arial"/>
              <a:ea typeface="+mn-ea"/>
              <a:cs typeface="+mn-cs"/>
            </a:rPr>
            <a:t> </a:t>
          </a:r>
          <a:r>
            <a:rPr lang="en-AU" sz="900" dirty="0">
              <a:latin typeface="Arial"/>
              <a:ea typeface="+mn-ea"/>
              <a:cs typeface="+mn-cs"/>
            </a:rPr>
            <a:t>Not good for SW designs</a:t>
          </a:r>
          <a:endParaRPr lang="en-AU" sz="1050" dirty="0">
            <a:latin typeface="Arial"/>
            <a:ea typeface="+mn-ea"/>
            <a:cs typeface="+mn-cs"/>
          </a:endParaRPr>
        </a:p>
      </dgm:t>
    </dgm:pt>
    <dgm:pt modelId="{08B2193A-F4EE-4E8E-9264-77908CA2A3DB}" type="parTrans" cxnId="{78C6F5A4-93BD-4B5A-960E-861BC343037F}">
      <dgm:prSet/>
      <dgm:spPr/>
      <dgm:t>
        <a:bodyPr/>
        <a:lstStyle/>
        <a:p>
          <a:endParaRPr lang="en-AU" sz="900"/>
        </a:p>
      </dgm:t>
    </dgm:pt>
    <dgm:pt modelId="{93794902-FBA7-4B06-A1DA-CAE8168D0A57}" type="sibTrans" cxnId="{78C6F5A4-93BD-4B5A-960E-861BC343037F}">
      <dgm:prSet/>
      <dgm:spPr/>
      <dgm:t>
        <a:bodyPr/>
        <a:lstStyle/>
        <a:p>
          <a:endParaRPr lang="en-AU" sz="900"/>
        </a:p>
      </dgm:t>
    </dgm:pt>
    <dgm:pt modelId="{D716EDA4-33DC-441E-ABCB-E8375DBF67F3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Compete – Win/Lose</a:t>
          </a:r>
        </a:p>
      </dgm:t>
    </dgm:pt>
    <dgm:pt modelId="{20EF1FBD-94B9-437B-8AF7-061E0AE3169A}" type="parTrans" cxnId="{370CD393-A5BF-4395-92EB-0602435A3DFB}">
      <dgm:prSet/>
      <dgm:spPr/>
      <dgm:t>
        <a:bodyPr/>
        <a:lstStyle/>
        <a:p>
          <a:endParaRPr lang="en-AU" sz="900"/>
        </a:p>
      </dgm:t>
    </dgm:pt>
    <dgm:pt modelId="{22958A68-A02B-4E9D-B6F3-482768BC9385}" type="sibTrans" cxnId="{370CD393-A5BF-4395-92EB-0602435A3DFB}">
      <dgm:prSet/>
      <dgm:spPr/>
      <dgm:t>
        <a:bodyPr/>
        <a:lstStyle/>
        <a:p>
          <a:endParaRPr lang="en-AU" sz="900"/>
        </a:p>
      </dgm:t>
    </dgm:pt>
    <dgm:pt modelId="{92252004-2546-4695-9D30-25C21384B215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Collaborate – Win/Win</a:t>
          </a:r>
        </a:p>
      </dgm:t>
    </dgm:pt>
    <dgm:pt modelId="{6278299A-DFA3-4C3C-975B-D3001F6B015C}" type="parTrans" cxnId="{A287A72C-6D7D-475F-9CBF-9DEE87CAE3DC}">
      <dgm:prSet/>
      <dgm:spPr/>
      <dgm:t>
        <a:bodyPr/>
        <a:lstStyle/>
        <a:p>
          <a:endParaRPr lang="en-AU" sz="900"/>
        </a:p>
      </dgm:t>
    </dgm:pt>
    <dgm:pt modelId="{C9CB5D85-DB05-4438-ABD9-844938109616}" type="sibTrans" cxnId="{A287A72C-6D7D-475F-9CBF-9DEE87CAE3DC}">
      <dgm:prSet/>
      <dgm:spPr/>
      <dgm:t>
        <a:bodyPr/>
        <a:lstStyle/>
        <a:p>
          <a:endParaRPr lang="en-AU" sz="900"/>
        </a:p>
      </dgm:t>
    </dgm:pt>
    <dgm:pt modelId="{A79756C8-7306-47A8-A7CD-2798DD8C585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Avoid – Lose/Lose</a:t>
          </a:r>
        </a:p>
      </dgm:t>
    </dgm:pt>
    <dgm:pt modelId="{3A869F03-382D-46CB-84FE-8A8CF5FA9111}" type="parTrans" cxnId="{CFA42DB1-7DCA-4911-95DB-E49463ED91A0}">
      <dgm:prSet/>
      <dgm:spPr/>
      <dgm:t>
        <a:bodyPr/>
        <a:lstStyle/>
        <a:p>
          <a:endParaRPr lang="en-AU" sz="900"/>
        </a:p>
      </dgm:t>
    </dgm:pt>
    <dgm:pt modelId="{316A8055-5DC4-4E0A-94AD-4245E9EBFE37}" type="sibTrans" cxnId="{CFA42DB1-7DCA-4911-95DB-E49463ED91A0}">
      <dgm:prSet/>
      <dgm:spPr/>
      <dgm:t>
        <a:bodyPr/>
        <a:lstStyle/>
        <a:p>
          <a:endParaRPr lang="en-AU" sz="900"/>
        </a:p>
      </dgm:t>
    </dgm:pt>
    <dgm:pt modelId="{EFE8B7D8-8D7C-48BC-A381-17730FC4FEE6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None/>
          </a:pPr>
          <a:r>
            <a:rPr lang="en-AU" sz="1050" dirty="0">
              <a:latin typeface="Arial"/>
              <a:ea typeface="+mn-ea"/>
              <a:cs typeface="+mn-cs"/>
            </a:rPr>
            <a:t>Accommodate</a:t>
          </a:r>
        </a:p>
      </dgm:t>
    </dgm:pt>
    <dgm:pt modelId="{E5824A80-4E77-462C-A68B-3703EF237E75}" type="parTrans" cxnId="{C9CD4893-00BE-49DB-9719-887F221FE38E}">
      <dgm:prSet/>
      <dgm:spPr/>
      <dgm:t>
        <a:bodyPr/>
        <a:lstStyle/>
        <a:p>
          <a:endParaRPr lang="en-AU" sz="900"/>
        </a:p>
      </dgm:t>
    </dgm:pt>
    <dgm:pt modelId="{2EDAEEA6-A1B7-4839-8130-46AB27BB900B}" type="sibTrans" cxnId="{C9CD4893-00BE-49DB-9719-887F221FE38E}">
      <dgm:prSet/>
      <dgm:spPr/>
      <dgm:t>
        <a:bodyPr/>
        <a:lstStyle/>
        <a:p>
          <a:endParaRPr lang="en-AU" sz="900"/>
        </a:p>
      </dgm:t>
    </dgm:pt>
    <dgm:pt modelId="{B391887E-E77E-4339-8417-9D272F482254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Aim to win regardless of other</a:t>
          </a:r>
        </a:p>
      </dgm:t>
    </dgm:pt>
    <dgm:pt modelId="{B3904645-FA2C-43A2-9F54-A0A15357D36B}" type="parTrans" cxnId="{F1AE12B6-AC0B-4C09-80E3-F2F2260DC4CE}">
      <dgm:prSet/>
      <dgm:spPr/>
      <dgm:t>
        <a:bodyPr/>
        <a:lstStyle/>
        <a:p>
          <a:endParaRPr lang="en-AU" sz="900"/>
        </a:p>
      </dgm:t>
    </dgm:pt>
    <dgm:pt modelId="{F429FEB5-CD8F-42AE-A979-63CD87162C7A}" type="sibTrans" cxnId="{F1AE12B6-AC0B-4C09-80E3-F2F2260DC4CE}">
      <dgm:prSet/>
      <dgm:spPr/>
      <dgm:t>
        <a:bodyPr/>
        <a:lstStyle/>
        <a:p>
          <a:endParaRPr lang="en-AU" sz="900"/>
        </a:p>
      </dgm:t>
    </dgm:pt>
    <dgm:pt modelId="{BC19DE35-84BB-4B63-89A3-3FC6EBCA0E90}">
      <dgm:prSet phldrT="[Text]" custT="1"/>
      <dgm:spPr>
        <a:xfrm rot="16200000">
          <a:off x="1753556" y="-1672571"/>
          <a:ext cx="2045215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Request or persuade</a:t>
          </a:r>
        </a:p>
      </dgm:t>
    </dgm:pt>
    <dgm:pt modelId="{07AE8829-29ED-4C99-8275-A73D8493AE57}" type="parTrans" cxnId="{CF6B601B-6094-4203-89CB-E8B6A3B694D4}">
      <dgm:prSet/>
      <dgm:spPr/>
      <dgm:t>
        <a:bodyPr/>
        <a:lstStyle/>
        <a:p>
          <a:endParaRPr lang="en-AU" sz="900"/>
        </a:p>
      </dgm:t>
    </dgm:pt>
    <dgm:pt modelId="{6B866166-E443-42D2-9886-79C158041FF1}" type="sibTrans" cxnId="{CF6B601B-6094-4203-89CB-E8B6A3B694D4}">
      <dgm:prSet/>
      <dgm:spPr/>
      <dgm:t>
        <a:bodyPr/>
        <a:lstStyle/>
        <a:p>
          <a:endParaRPr lang="en-AU" sz="900"/>
        </a:p>
      </dgm:t>
    </dgm:pt>
    <dgm:pt modelId="{AF96442E-AFBF-4B20-8589-0768A252E8E7}">
      <dgm:prSet phldrT="[Text]"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Ineffective, indirect, e.g. hints &amp; jokes</a:t>
          </a:r>
        </a:p>
      </dgm:t>
    </dgm:pt>
    <dgm:pt modelId="{B88B8281-0EE5-40B6-A073-C77280F959D4}" type="parTrans" cxnId="{7F33AE58-54C1-4F41-980E-BF35648BF366}">
      <dgm:prSet/>
      <dgm:spPr/>
      <dgm:t>
        <a:bodyPr/>
        <a:lstStyle/>
        <a:p>
          <a:endParaRPr lang="en-AU" sz="900"/>
        </a:p>
      </dgm:t>
    </dgm:pt>
    <dgm:pt modelId="{21BAF19F-B32A-4A4B-B9F0-D26AE217EF42}" type="sibTrans" cxnId="{7F33AE58-54C1-4F41-980E-BF35648BF366}">
      <dgm:prSet/>
      <dgm:spPr/>
      <dgm:t>
        <a:bodyPr/>
        <a:lstStyle/>
        <a:p>
          <a:endParaRPr lang="en-AU" sz="900"/>
        </a:p>
      </dgm:t>
    </dgm:pt>
    <dgm:pt modelId="{D2EBE064-E88E-4E68-94A6-A56F8C11BACD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dirty="0" err="1">
              <a:latin typeface="Arial"/>
              <a:ea typeface="+mn-ea"/>
              <a:cs typeface="+mn-cs"/>
            </a:rPr>
            <a:t>ve</a:t>
          </a:r>
          <a:r>
            <a:rPr lang="en-AU" sz="900" dirty="0">
              <a:latin typeface="Arial"/>
              <a:ea typeface="+mn-ea"/>
              <a:cs typeface="+mn-cs"/>
            </a:rPr>
            <a:t> feelings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dirty="0">
              <a:latin typeface="Arial"/>
              <a:ea typeface="+mn-ea"/>
              <a:cs typeface="+mn-cs"/>
            </a:rPr>
          </a:br>
          <a:r>
            <a:rPr lang="en-AU" sz="900" dirty="0">
              <a:latin typeface="Arial"/>
              <a:ea typeface="+mn-ea"/>
              <a:cs typeface="+mn-cs"/>
            </a:rPr>
            <a:t>out rubbish</a:t>
          </a:r>
        </a:p>
      </dgm:t>
    </dgm:pt>
    <dgm:pt modelId="{5B5AF0DE-CF93-4D5A-B800-696C5A709083}" type="parTrans" cxnId="{003A131E-8975-4562-BD85-203869C7EB1E}">
      <dgm:prSet/>
      <dgm:spPr/>
      <dgm:t>
        <a:bodyPr/>
        <a:lstStyle/>
        <a:p>
          <a:endParaRPr lang="en-AU" sz="900"/>
        </a:p>
      </dgm:t>
    </dgm:pt>
    <dgm:pt modelId="{48F0712C-2F4B-4480-ADBD-9EC123973564}" type="sibTrans" cxnId="{003A131E-8975-4562-BD85-203869C7EB1E}">
      <dgm:prSet/>
      <dgm:spPr/>
      <dgm:t>
        <a:bodyPr/>
        <a:lstStyle/>
        <a:p>
          <a:endParaRPr lang="en-AU" sz="900"/>
        </a:p>
      </dgm:t>
    </dgm:pt>
    <dgm:pt modelId="{36AA82B3-4156-4604-98FA-C7B5BB33E887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Fleetingly rewarding but creates more conflicts</a:t>
          </a:r>
        </a:p>
      </dgm:t>
    </dgm:pt>
    <dgm:pt modelId="{C52FD3A1-FFA2-4A64-A457-2BE7DB482652}" type="parTrans" cxnId="{8FC9283A-82FB-4A4F-9825-02374DADEA47}">
      <dgm:prSet/>
      <dgm:spPr/>
      <dgm:t>
        <a:bodyPr/>
        <a:lstStyle/>
        <a:p>
          <a:endParaRPr lang="en-AU" sz="900"/>
        </a:p>
      </dgm:t>
    </dgm:pt>
    <dgm:pt modelId="{1B845FAF-5F7E-4CC8-8953-2CC33BBFEB91}" type="sibTrans" cxnId="{8FC9283A-82FB-4A4F-9825-02374DADEA47}">
      <dgm:prSet/>
      <dgm:spPr/>
      <dgm:t>
        <a:bodyPr/>
        <a:lstStyle/>
        <a:p>
          <a:endParaRPr lang="en-AU" sz="900"/>
        </a:p>
      </dgm:t>
    </dgm:pt>
    <dgm:pt modelId="{91D2BE66-D823-48AD-8C21-65031C632FEB}">
      <dgm:prSet custT="1"/>
      <dgm:spPr>
        <a:xfrm rot="10800000">
          <a:off x="0" y="2041959"/>
          <a:ext cx="5552329" cy="2747517"/>
        </a:xfrm>
        <a:prstGeom prst="round1Rect">
          <a:avLst/>
        </a:prstGeom>
      </dgm:spPr>
      <dgm:t>
        <a:bodyPr tIns="0"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Only use for low stakes, temporary conflicts</a:t>
          </a:r>
        </a:p>
      </dgm:t>
    </dgm:pt>
    <dgm:pt modelId="{C9940937-D484-4E60-BAE9-C707A4FEEA4F}" type="parTrans" cxnId="{EAC45274-91BD-4735-81A8-A08B59125326}">
      <dgm:prSet/>
      <dgm:spPr/>
      <dgm:t>
        <a:bodyPr/>
        <a:lstStyle/>
        <a:p>
          <a:endParaRPr lang="en-AU" sz="900"/>
        </a:p>
      </dgm:t>
    </dgm:pt>
    <dgm:pt modelId="{D1E5F7A1-9B58-4A7D-AC1B-F81A4BFE2483}" type="sibTrans" cxnId="{EAC45274-91BD-4735-81A8-A08B59125326}">
      <dgm:prSet/>
      <dgm:spPr/>
      <dgm:t>
        <a:bodyPr/>
        <a:lstStyle/>
        <a:p>
          <a:endParaRPr lang="en-AU" sz="900"/>
        </a:p>
      </dgm:t>
    </dgm:pt>
    <dgm:pt modelId="{A2F74945-CC03-46D3-B44C-CE26CECEA502}">
      <dgm:prSet phldrT="[Text]"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Passive-submissive: comply without input</a:t>
          </a:r>
        </a:p>
      </dgm:t>
    </dgm:pt>
    <dgm:pt modelId="{264713B7-501A-40F8-B16D-35DD38CA05AA}" type="parTrans" cxnId="{97B2E697-301D-4753-BC4A-B32F8391854E}">
      <dgm:prSet/>
      <dgm:spPr/>
      <dgm:t>
        <a:bodyPr/>
        <a:lstStyle/>
        <a:p>
          <a:endParaRPr lang="en-AU" sz="900"/>
        </a:p>
      </dgm:t>
    </dgm:pt>
    <dgm:pt modelId="{4258ED32-71A0-49F8-8AAD-4D7D4803C2E6}" type="sibTrans" cxnId="{97B2E697-301D-4753-BC4A-B32F8391854E}">
      <dgm:prSet/>
      <dgm:spPr/>
      <dgm:t>
        <a:bodyPr/>
        <a:lstStyle/>
        <a:p>
          <a:endParaRPr lang="en-AU" sz="900"/>
        </a:p>
      </dgm:t>
    </dgm:pt>
    <dgm:pt modelId="{A9C3B04D-E087-462F-8FF1-956E88F51DAC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Generous, obey, give up, e.g. fatigue, no time</a:t>
          </a:r>
        </a:p>
      </dgm:t>
    </dgm:pt>
    <dgm:pt modelId="{2C32454C-8367-4A4B-BF18-4A9D663CBDE8}" type="parTrans" cxnId="{2C3E88DF-A10B-45CA-9B10-6B6986EE044B}">
      <dgm:prSet/>
      <dgm:spPr/>
      <dgm:t>
        <a:bodyPr/>
        <a:lstStyle/>
        <a:p>
          <a:endParaRPr lang="en-AU" sz="900"/>
        </a:p>
      </dgm:t>
    </dgm:pt>
    <dgm:pt modelId="{DF3ED4B3-144E-410E-AB67-8373EA73F441}" type="sibTrans" cxnId="{2C3E88DF-A10B-45CA-9B10-6B6986EE044B}">
      <dgm:prSet/>
      <dgm:spPr/>
      <dgm:t>
        <a:bodyPr/>
        <a:lstStyle/>
        <a:p>
          <a:endParaRPr lang="en-AU" sz="900"/>
        </a:p>
      </dgm:t>
    </dgm:pt>
    <dgm:pt modelId="{4FB8AE12-EFDE-4ABA-9568-CFF18292E85D}">
      <dgm:prSet custT="1"/>
      <dgm:spPr>
        <a:xfrm rot="5400000">
          <a:off x="6980767" y="668436"/>
          <a:ext cx="2695452" cy="5552329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gm:t>
    </dgm:pt>
    <dgm:pt modelId="{0A56C543-04F1-48B2-8D4E-B9A3FF086DBE}" type="parTrans" cxnId="{8496D51F-83C4-40E8-8A57-95A41971F923}">
      <dgm:prSet/>
      <dgm:spPr/>
      <dgm:t>
        <a:bodyPr/>
        <a:lstStyle/>
        <a:p>
          <a:endParaRPr lang="en-AU" sz="900"/>
        </a:p>
      </dgm:t>
    </dgm:pt>
    <dgm:pt modelId="{45A6E9E4-E09D-47C7-93EB-2351A6F25AD0}" type="sibTrans" cxnId="{8496D51F-83C4-40E8-8A57-95A41971F923}">
      <dgm:prSet/>
      <dgm:spPr/>
      <dgm:t>
        <a:bodyPr/>
        <a:lstStyle/>
        <a:p>
          <a:endParaRPr lang="en-AU" sz="900"/>
        </a:p>
      </dgm:t>
    </dgm:pt>
    <dgm:pt modelId="{1F7E93A6-8EC4-4CA7-93E5-920810F3E850}">
      <dgm:prSet phldrT="[Text]"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time &amp; effort</a:t>
          </a:r>
        </a:p>
      </dgm:t>
    </dgm:pt>
    <dgm:pt modelId="{08FF782B-41AC-44CC-BA41-05829CF06664}" type="parTrans" cxnId="{C24F80F4-22DB-490B-B02D-CD9DD8F4769E}">
      <dgm:prSet/>
      <dgm:spPr/>
      <dgm:t>
        <a:bodyPr/>
        <a:lstStyle/>
        <a:p>
          <a:endParaRPr lang="en-AU" sz="900"/>
        </a:p>
      </dgm:t>
    </dgm:pt>
    <dgm:pt modelId="{65CD3F94-C8E3-48C4-AE3E-CBD0FAFF53AA}" type="sibTrans" cxnId="{C24F80F4-22DB-490B-B02D-CD9DD8F4769E}">
      <dgm:prSet/>
      <dgm:spPr/>
      <dgm:t>
        <a:bodyPr/>
        <a:lstStyle/>
        <a:p>
          <a:endParaRPr lang="en-AU" sz="900"/>
        </a:p>
      </dgm:t>
    </dgm:pt>
    <dgm:pt modelId="{E5685FC2-8544-4B1C-B573-7BE51F580D33}">
      <dgm:prSet custT="1"/>
      <dgm:spPr>
        <a:xfrm>
          <a:off x="5552329" y="75462"/>
          <a:ext cx="5552329" cy="2094771"/>
        </a:xfrm>
        <a:prstGeom prst="round1Rect">
          <a:avLst/>
        </a:prstGeom>
      </dgm:spPr>
      <dgm:t>
        <a:bodyPr/>
        <a:lstStyle/>
        <a:p>
          <a:pPr>
            <a:buChar char="•"/>
          </a:pPr>
          <a:r>
            <a:rPr lang="en-AU" sz="900" dirty="0">
              <a:latin typeface="Arial"/>
              <a:ea typeface="+mn-ea"/>
              <a:cs typeface="+mn-cs"/>
            </a:rPr>
            <a:t>Takes 2 to Tango</a:t>
          </a:r>
        </a:p>
      </dgm:t>
    </dgm:pt>
    <dgm:pt modelId="{8C94A17B-9170-4590-83F6-74CFE37AD3FE}" type="parTrans" cxnId="{334C0F0B-73E3-46C4-9472-ACDAB4007126}">
      <dgm:prSet/>
      <dgm:spPr/>
      <dgm:t>
        <a:bodyPr/>
        <a:lstStyle/>
        <a:p>
          <a:endParaRPr lang="en-AU" sz="900"/>
        </a:p>
      </dgm:t>
    </dgm:pt>
    <dgm:pt modelId="{4D9A7BB9-D573-4528-A1E2-3DC2074C1AE2}" type="sibTrans" cxnId="{334C0F0B-73E3-46C4-9472-ACDAB4007126}">
      <dgm:prSet/>
      <dgm:spPr/>
      <dgm:t>
        <a:bodyPr/>
        <a:lstStyle/>
        <a:p>
          <a:endParaRPr lang="en-AU" sz="900"/>
        </a:p>
      </dgm:t>
    </dgm:pt>
    <dgm:pt modelId="{C0C68BC8-75DF-48A0-AC48-BEBFF982E139}" type="pres">
      <dgm:prSet presAssocID="{76BC54B1-06E4-4A75-9FAB-B9FA7E781B26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53B950C5-5188-45DD-AB21-EF75D5EFC52F}" type="pres">
      <dgm:prSet presAssocID="{76BC54B1-06E4-4A75-9FAB-B9FA7E781B26}" presName="matrix" presStyleCnt="0"/>
      <dgm:spPr/>
    </dgm:pt>
    <dgm:pt modelId="{12EC5B81-43BC-4747-8556-5DF71F8A8AE3}" type="pres">
      <dgm:prSet presAssocID="{76BC54B1-06E4-4A75-9FAB-B9FA7E781B26}" presName="tile1" presStyleLbl="node1" presStyleIdx="0" presStyleCnt="4" custScaleY="80725"/>
      <dgm:spPr/>
    </dgm:pt>
    <dgm:pt modelId="{D9607062-031C-46D8-8FA5-FAD9B0498F3F}" type="pres">
      <dgm:prSet presAssocID="{76BC54B1-06E4-4A75-9FAB-B9FA7E781B26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0817AB89-9066-46B5-9A10-2BF4E14B6B54}" type="pres">
      <dgm:prSet presAssocID="{76BC54B1-06E4-4A75-9FAB-B9FA7E781B26}" presName="tile2" presStyleLbl="node1" presStyleIdx="1" presStyleCnt="4" custScaleY="82681" custLinFactNeighborY="760"/>
      <dgm:spPr/>
    </dgm:pt>
    <dgm:pt modelId="{743A4350-2842-4AA6-871C-873B318AFB91}" type="pres">
      <dgm:prSet presAssocID="{76BC54B1-06E4-4A75-9FAB-B9FA7E781B26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BD34A05E-AFEA-4673-ADD4-73339805AA79}" type="pres">
      <dgm:prSet presAssocID="{76BC54B1-06E4-4A75-9FAB-B9FA7E781B26}" presName="tile3" presStyleLbl="node1" presStyleIdx="2" presStyleCnt="4" custScaleY="108445" custLinFactNeighborY="-8740"/>
      <dgm:spPr/>
    </dgm:pt>
    <dgm:pt modelId="{BB3C3530-7B15-4AE1-B5CC-9806CF8884DF}" type="pres">
      <dgm:prSet presAssocID="{76BC54B1-06E4-4A75-9FAB-B9FA7E781B26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0D744EFD-569D-496A-B20A-8B5635D265BB}" type="pres">
      <dgm:prSet presAssocID="{76BC54B1-06E4-4A75-9FAB-B9FA7E781B26}" presName="tile4" presStyleLbl="node1" presStyleIdx="3" presStyleCnt="4" custScaleY="106390" custLinFactNeighborY="-7600"/>
      <dgm:spPr/>
    </dgm:pt>
    <dgm:pt modelId="{F551DD53-CB80-406C-9D74-5611B4815578}" type="pres">
      <dgm:prSet presAssocID="{76BC54B1-06E4-4A75-9FAB-B9FA7E781B26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0830949A-8E28-41ED-BECA-89A6658D573B}" type="pres">
      <dgm:prSet presAssocID="{76BC54B1-06E4-4A75-9FAB-B9FA7E781B26}" presName="centerTile" presStyleLbl="fgShp" presStyleIdx="0" presStyleCnt="1" custScaleX="215765" custScaleY="63806" custLinFactNeighborX="1608" custLinFactNeighborY="-41089">
        <dgm:presLayoutVars>
          <dgm:chMax val="0"/>
          <dgm:chPref val="0"/>
        </dgm:presLayoutVars>
      </dgm:prSet>
      <dgm:spPr/>
    </dgm:pt>
  </dgm:ptLst>
  <dgm:cxnLst>
    <dgm:cxn modelId="{334C0F0B-73E3-46C4-9472-ACDAB4007126}" srcId="{92252004-2546-4695-9D30-25C21384B215}" destId="{E5685FC2-8544-4B1C-B573-7BE51F580D33}" srcOrd="1" destOrd="0" parTransId="{8C94A17B-9170-4590-83F6-74CFE37AD3FE}" sibTransId="{4D9A7BB9-D573-4528-A1E2-3DC2074C1AE2}"/>
    <dgm:cxn modelId="{BD897718-5D27-4FCB-9334-F347C0FB997A}" type="presOf" srcId="{36AA82B3-4156-4604-98FA-C7B5BB33E887}" destId="{BB3C3530-7B15-4AE1-B5CC-9806CF8884DF}" srcOrd="1" destOrd="3" presId="urn:microsoft.com/office/officeart/2005/8/layout/matrix1"/>
    <dgm:cxn modelId="{C3C9271A-BE15-4C89-A877-535FB7260BEC}" type="presOf" srcId="{92252004-2546-4695-9D30-25C21384B215}" destId="{0817AB89-9066-46B5-9A10-2BF4E14B6B54}" srcOrd="0" destOrd="0" presId="urn:microsoft.com/office/officeart/2005/8/layout/matrix1"/>
    <dgm:cxn modelId="{E5742B1A-F743-46C6-BDB8-2FE9307F0133}" type="presOf" srcId="{A9C3B04D-E087-462F-8FF1-956E88F51DAC}" destId="{0D744EFD-569D-496A-B20A-8B5635D265BB}" srcOrd="0" destOrd="2" presId="urn:microsoft.com/office/officeart/2005/8/layout/matrix1"/>
    <dgm:cxn modelId="{CF6B601B-6094-4203-89CB-E8B6A3B694D4}" srcId="{D716EDA4-33DC-441E-ABCB-E8375DBF67F3}" destId="{BC19DE35-84BB-4B63-89A3-3FC6EBCA0E90}" srcOrd="1" destOrd="0" parTransId="{07AE8829-29ED-4C99-8275-A73D8493AE57}" sibTransId="{6B866166-E443-42D2-9886-79C158041FF1}"/>
    <dgm:cxn modelId="{84CB881B-23CA-4988-B77F-AD0E68740770}" type="presOf" srcId="{B391887E-E77E-4339-8417-9D272F482254}" destId="{D9607062-031C-46D8-8FA5-FAD9B0498F3F}" srcOrd="1" destOrd="1" presId="urn:microsoft.com/office/officeart/2005/8/layout/matrix1"/>
    <dgm:cxn modelId="{003A131E-8975-4562-BD85-203869C7EB1E}" srcId="{A79756C8-7306-47A8-A7CD-2798DD8C5857}" destId="{D2EBE064-E88E-4E68-94A6-A56F8C11BACD}" srcOrd="1" destOrd="0" parTransId="{5B5AF0DE-CF93-4D5A-B800-696C5A709083}" sibTransId="{48F0712C-2F4B-4480-ADBD-9EC123973564}"/>
    <dgm:cxn modelId="{8496D51F-83C4-40E8-8A57-95A41971F923}" srcId="{EFE8B7D8-8D7C-48BC-A381-17730FC4FEE6}" destId="{4FB8AE12-EFDE-4ABA-9568-CFF18292E85D}" srcOrd="2" destOrd="0" parTransId="{0A56C543-04F1-48B2-8D4E-B9A3FF086DBE}" sibTransId="{45A6E9E4-E09D-47C7-93EB-2351A6F25AD0}"/>
    <dgm:cxn modelId="{3F9B5F21-774E-4C70-BFB7-B2563265E99F}" type="presOf" srcId="{1F7E93A6-8EC4-4CA7-93E5-920810F3E850}" destId="{743A4350-2842-4AA6-871C-873B318AFB91}" srcOrd="1" destOrd="1" presId="urn:microsoft.com/office/officeart/2005/8/layout/matrix1"/>
    <dgm:cxn modelId="{A287A72C-6D7D-475F-9CBF-9DEE87CAE3DC}" srcId="{9BF12D04-74E2-43C2-90B6-203D783A9695}" destId="{92252004-2546-4695-9D30-25C21384B215}" srcOrd="1" destOrd="0" parTransId="{6278299A-DFA3-4C3C-975B-D3001F6B015C}" sibTransId="{C9CB5D85-DB05-4438-ABD9-844938109616}"/>
    <dgm:cxn modelId="{A792F92C-8BCE-405A-8E8F-0AEC3BB429A1}" type="presOf" srcId="{D716EDA4-33DC-441E-ABCB-E8375DBF67F3}" destId="{12EC5B81-43BC-4747-8556-5DF71F8A8AE3}" srcOrd="0" destOrd="0" presId="urn:microsoft.com/office/officeart/2005/8/layout/matrix1"/>
    <dgm:cxn modelId="{9245A32D-9D2A-451B-9E0E-BF3AF3C66A37}" type="presOf" srcId="{EFE8B7D8-8D7C-48BC-A381-17730FC4FEE6}" destId="{0D744EFD-569D-496A-B20A-8B5635D265BB}" srcOrd="0" destOrd="0" presId="urn:microsoft.com/office/officeart/2005/8/layout/matrix1"/>
    <dgm:cxn modelId="{1E626334-30CE-41EC-8968-BDCC215E7619}" type="presOf" srcId="{AF96442E-AFBF-4B20-8589-0768A252E8E7}" destId="{BB3C3530-7B15-4AE1-B5CC-9806CF8884DF}" srcOrd="1" destOrd="1" presId="urn:microsoft.com/office/officeart/2005/8/layout/matrix1"/>
    <dgm:cxn modelId="{8FC9283A-82FB-4A4F-9825-02374DADEA47}" srcId="{D2EBE064-E88E-4E68-94A6-A56F8C11BACD}" destId="{36AA82B3-4156-4604-98FA-C7B5BB33E887}" srcOrd="0" destOrd="0" parTransId="{C52FD3A1-FFA2-4A64-A457-2BE7DB482652}" sibTransId="{1B845FAF-5F7E-4CC8-8953-2CC33BBFEB91}"/>
    <dgm:cxn modelId="{D51EB43A-6FE5-43DE-B67B-696BF67FBABA}" type="presOf" srcId="{A79756C8-7306-47A8-A7CD-2798DD8C5857}" destId="{BB3C3530-7B15-4AE1-B5CC-9806CF8884DF}" srcOrd="1" destOrd="0" presId="urn:microsoft.com/office/officeart/2005/8/layout/matrix1"/>
    <dgm:cxn modelId="{19AF2665-63BB-4946-BBF3-986D316F62B6}" type="presOf" srcId="{D716EDA4-33DC-441E-ABCB-E8375DBF67F3}" destId="{D9607062-031C-46D8-8FA5-FAD9B0498F3F}" srcOrd="1" destOrd="0" presId="urn:microsoft.com/office/officeart/2005/8/layout/matrix1"/>
    <dgm:cxn modelId="{2EB2F845-7EDB-4733-A1AD-B49AA39932F6}" type="presOf" srcId="{D2EBE064-E88E-4E68-94A6-A56F8C11BACD}" destId="{BD34A05E-AFEA-4673-ADD4-73339805AA79}" srcOrd="0" destOrd="2" presId="urn:microsoft.com/office/officeart/2005/8/layout/matrix1"/>
    <dgm:cxn modelId="{B3585C68-0361-42A9-ADC0-FF97185E833D}" type="presOf" srcId="{E5685FC2-8544-4B1C-B573-7BE51F580D33}" destId="{743A4350-2842-4AA6-871C-873B318AFB91}" srcOrd="1" destOrd="2" presId="urn:microsoft.com/office/officeart/2005/8/layout/matrix1"/>
    <dgm:cxn modelId="{B7D52270-AC63-4DD5-83E7-30F1681FAD82}" type="presOf" srcId="{E5685FC2-8544-4B1C-B573-7BE51F580D33}" destId="{0817AB89-9066-46B5-9A10-2BF4E14B6B54}" srcOrd="0" destOrd="2" presId="urn:microsoft.com/office/officeart/2005/8/layout/matrix1"/>
    <dgm:cxn modelId="{8D98E771-938F-4960-BD3F-E51CD7FB9E86}" type="presOf" srcId="{91D2BE66-D823-48AD-8C21-65031C632FEB}" destId="{BD34A05E-AFEA-4673-ADD4-73339805AA79}" srcOrd="0" destOrd="4" presId="urn:microsoft.com/office/officeart/2005/8/layout/matrix1"/>
    <dgm:cxn modelId="{2478D072-EDEE-4BDD-B77F-A94ED3240BB6}" type="presOf" srcId="{1F7E93A6-8EC4-4CA7-93E5-920810F3E850}" destId="{0817AB89-9066-46B5-9A10-2BF4E14B6B54}" srcOrd="0" destOrd="1" presId="urn:microsoft.com/office/officeart/2005/8/layout/matrix1"/>
    <dgm:cxn modelId="{EAC45274-91BD-4735-81A8-A08B59125326}" srcId="{A79756C8-7306-47A8-A7CD-2798DD8C5857}" destId="{91D2BE66-D823-48AD-8C21-65031C632FEB}" srcOrd="2" destOrd="0" parTransId="{C9940937-D484-4E60-BAE9-C707A4FEEA4F}" sibTransId="{D1E5F7A1-9B58-4A7D-AC1B-F81A4BFE2483}"/>
    <dgm:cxn modelId="{ADDC8B55-0A92-4012-AB1C-B4B2672BB500}" type="presOf" srcId="{EFE8B7D8-8D7C-48BC-A381-17730FC4FEE6}" destId="{F551DD53-CB80-406C-9D74-5611B4815578}" srcOrd="1" destOrd="0" presId="urn:microsoft.com/office/officeart/2005/8/layout/matrix1"/>
    <dgm:cxn modelId="{245F5776-90ED-40DE-9008-78E2FDA412AC}" type="presOf" srcId="{4FB8AE12-EFDE-4ABA-9568-CFF18292E85D}" destId="{0D744EFD-569D-496A-B20A-8B5635D265BB}" srcOrd="0" destOrd="3" presId="urn:microsoft.com/office/officeart/2005/8/layout/matrix1"/>
    <dgm:cxn modelId="{7F33AE58-54C1-4F41-980E-BF35648BF366}" srcId="{A79756C8-7306-47A8-A7CD-2798DD8C5857}" destId="{AF96442E-AFBF-4B20-8589-0768A252E8E7}" srcOrd="0" destOrd="0" parTransId="{B88B8281-0EE5-40B6-A073-C77280F959D4}" sibTransId="{21BAF19F-B32A-4A4B-B9F0-D26AE217EF42}"/>
    <dgm:cxn modelId="{58C6C47D-CAD9-46E5-9CE9-29DA8F8F5CCB}" type="presOf" srcId="{A2F74945-CC03-46D3-B44C-CE26CECEA502}" destId="{0D744EFD-569D-496A-B20A-8B5635D265BB}" srcOrd="0" destOrd="1" presId="urn:microsoft.com/office/officeart/2005/8/layout/matrix1"/>
    <dgm:cxn modelId="{4E2E0485-68AA-4971-8DAF-AD2732955F42}" type="presOf" srcId="{A9C3B04D-E087-462F-8FF1-956E88F51DAC}" destId="{F551DD53-CB80-406C-9D74-5611B4815578}" srcOrd="1" destOrd="2" presId="urn:microsoft.com/office/officeart/2005/8/layout/matrix1"/>
    <dgm:cxn modelId="{40A49489-F77F-46BB-9789-DC09A5B833C2}" type="presOf" srcId="{AF96442E-AFBF-4B20-8589-0768A252E8E7}" destId="{BD34A05E-AFEA-4673-ADD4-73339805AA79}" srcOrd="0" destOrd="1" presId="urn:microsoft.com/office/officeart/2005/8/layout/matrix1"/>
    <dgm:cxn modelId="{C9CD4893-00BE-49DB-9719-887F221FE38E}" srcId="{9BF12D04-74E2-43C2-90B6-203D783A9695}" destId="{EFE8B7D8-8D7C-48BC-A381-17730FC4FEE6}" srcOrd="3" destOrd="0" parTransId="{E5824A80-4E77-462C-A68B-3703EF237E75}" sibTransId="{2EDAEEA6-A1B7-4839-8130-46AB27BB900B}"/>
    <dgm:cxn modelId="{370CD393-A5BF-4395-92EB-0602435A3DFB}" srcId="{9BF12D04-74E2-43C2-90B6-203D783A9695}" destId="{D716EDA4-33DC-441E-ABCB-E8375DBF67F3}" srcOrd="0" destOrd="0" parTransId="{20EF1FBD-94B9-437B-8AF7-061E0AE3169A}" sibTransId="{22958A68-A02B-4E9D-B6F3-482768BC9385}"/>
    <dgm:cxn modelId="{97B2E697-301D-4753-BC4A-B32F8391854E}" srcId="{EFE8B7D8-8D7C-48BC-A381-17730FC4FEE6}" destId="{A2F74945-CC03-46D3-B44C-CE26CECEA502}" srcOrd="0" destOrd="0" parTransId="{264713B7-501A-40F8-B16D-35DD38CA05AA}" sibTransId="{4258ED32-71A0-49F8-8AAD-4D7D4803C2E6}"/>
    <dgm:cxn modelId="{EA395D9D-AA57-445E-A7EF-6B86879FA486}" type="presOf" srcId="{92252004-2546-4695-9D30-25C21384B215}" destId="{743A4350-2842-4AA6-871C-873B318AFB91}" srcOrd="1" destOrd="0" presId="urn:microsoft.com/office/officeart/2005/8/layout/matrix1"/>
    <dgm:cxn modelId="{721036A4-CAC3-4BB2-8C12-2FBE010CD345}" type="presOf" srcId="{9BF12D04-74E2-43C2-90B6-203D783A9695}" destId="{0830949A-8E28-41ED-BECA-89A6658D573B}" srcOrd="0" destOrd="0" presId="urn:microsoft.com/office/officeart/2005/8/layout/matrix1"/>
    <dgm:cxn modelId="{78C6F5A4-93BD-4B5A-960E-861BC343037F}" srcId="{76BC54B1-06E4-4A75-9FAB-B9FA7E781B26}" destId="{9BF12D04-74E2-43C2-90B6-203D783A9695}" srcOrd="0" destOrd="0" parTransId="{08B2193A-F4EE-4E8E-9264-77908CA2A3DB}" sibTransId="{93794902-FBA7-4B06-A1DA-CAE8168D0A57}"/>
    <dgm:cxn modelId="{CFA42DB1-7DCA-4911-95DB-E49463ED91A0}" srcId="{9BF12D04-74E2-43C2-90B6-203D783A9695}" destId="{A79756C8-7306-47A8-A7CD-2798DD8C5857}" srcOrd="2" destOrd="0" parTransId="{3A869F03-382D-46CB-84FE-8A8CF5FA9111}" sibTransId="{316A8055-5DC4-4E0A-94AD-4245E9EBFE37}"/>
    <dgm:cxn modelId="{F1AE12B6-AC0B-4C09-80E3-F2F2260DC4CE}" srcId="{D716EDA4-33DC-441E-ABCB-E8375DBF67F3}" destId="{B391887E-E77E-4339-8417-9D272F482254}" srcOrd="0" destOrd="0" parTransId="{B3904645-FA2C-43A2-9F54-A0A15357D36B}" sibTransId="{F429FEB5-CD8F-42AE-A979-63CD87162C7A}"/>
    <dgm:cxn modelId="{7D0EDAB8-C3AF-4E9A-B88C-F807792A099D}" type="presOf" srcId="{BC19DE35-84BB-4B63-89A3-3FC6EBCA0E90}" destId="{12EC5B81-43BC-4747-8556-5DF71F8A8AE3}" srcOrd="0" destOrd="2" presId="urn:microsoft.com/office/officeart/2005/8/layout/matrix1"/>
    <dgm:cxn modelId="{2DB0E7B8-C5D3-48A3-B203-0D1A0CF6E63E}" type="presOf" srcId="{D2EBE064-E88E-4E68-94A6-A56F8C11BACD}" destId="{BB3C3530-7B15-4AE1-B5CC-9806CF8884DF}" srcOrd="1" destOrd="2" presId="urn:microsoft.com/office/officeart/2005/8/layout/matrix1"/>
    <dgm:cxn modelId="{DBE94ABE-CEF9-46DB-94BD-7A6209B6A20D}" type="presOf" srcId="{91D2BE66-D823-48AD-8C21-65031C632FEB}" destId="{BB3C3530-7B15-4AE1-B5CC-9806CF8884DF}" srcOrd="1" destOrd="4" presId="urn:microsoft.com/office/officeart/2005/8/layout/matrix1"/>
    <dgm:cxn modelId="{AB7253BE-E0D0-4502-A0B3-CBF3EE2FE789}" type="presOf" srcId="{36AA82B3-4156-4604-98FA-C7B5BB33E887}" destId="{BD34A05E-AFEA-4673-ADD4-73339805AA79}" srcOrd="0" destOrd="3" presId="urn:microsoft.com/office/officeart/2005/8/layout/matrix1"/>
    <dgm:cxn modelId="{690F22CB-E302-4710-A658-516EEE458FD1}" type="presOf" srcId="{76BC54B1-06E4-4A75-9FAB-B9FA7E781B26}" destId="{C0C68BC8-75DF-48A0-AC48-BEBFF982E139}" srcOrd="0" destOrd="0" presId="urn:microsoft.com/office/officeart/2005/8/layout/matrix1"/>
    <dgm:cxn modelId="{12CA57CD-FD8E-498E-8220-627F8599D085}" type="presOf" srcId="{BC19DE35-84BB-4B63-89A3-3FC6EBCA0E90}" destId="{D9607062-031C-46D8-8FA5-FAD9B0498F3F}" srcOrd="1" destOrd="2" presId="urn:microsoft.com/office/officeart/2005/8/layout/matrix1"/>
    <dgm:cxn modelId="{1C40A4D2-FBAA-400D-8CAB-F0E3A8D3B297}" type="presOf" srcId="{A2F74945-CC03-46D3-B44C-CE26CECEA502}" destId="{F551DD53-CB80-406C-9D74-5611B4815578}" srcOrd="1" destOrd="1" presId="urn:microsoft.com/office/officeart/2005/8/layout/matrix1"/>
    <dgm:cxn modelId="{CD68CDD2-DFB6-4316-AE51-4579FEECF46D}" type="presOf" srcId="{A79756C8-7306-47A8-A7CD-2798DD8C5857}" destId="{BD34A05E-AFEA-4673-ADD4-73339805AA79}" srcOrd="0" destOrd="0" presId="urn:microsoft.com/office/officeart/2005/8/layout/matrix1"/>
    <dgm:cxn modelId="{6B8E42D9-F5EF-4D31-9A12-74AA60665649}" type="presOf" srcId="{B391887E-E77E-4339-8417-9D272F482254}" destId="{12EC5B81-43BC-4747-8556-5DF71F8A8AE3}" srcOrd="0" destOrd="1" presId="urn:microsoft.com/office/officeart/2005/8/layout/matrix1"/>
    <dgm:cxn modelId="{2C3E88DF-A10B-45CA-9B10-6B6986EE044B}" srcId="{EFE8B7D8-8D7C-48BC-A381-17730FC4FEE6}" destId="{A9C3B04D-E087-462F-8FF1-956E88F51DAC}" srcOrd="1" destOrd="0" parTransId="{2C32454C-8367-4A4B-BF18-4A9D663CBDE8}" sibTransId="{DF3ED4B3-144E-410E-AB67-8373EA73F441}"/>
    <dgm:cxn modelId="{AAB83BEC-2339-4569-A498-457698171C88}" type="presOf" srcId="{4FB8AE12-EFDE-4ABA-9568-CFF18292E85D}" destId="{F551DD53-CB80-406C-9D74-5611B4815578}" srcOrd="1" destOrd="3" presId="urn:microsoft.com/office/officeart/2005/8/layout/matrix1"/>
    <dgm:cxn modelId="{C24F80F4-22DB-490B-B02D-CD9DD8F4769E}" srcId="{92252004-2546-4695-9D30-25C21384B215}" destId="{1F7E93A6-8EC4-4CA7-93E5-920810F3E850}" srcOrd="0" destOrd="0" parTransId="{08FF782B-41AC-44CC-BA41-05829CF06664}" sibTransId="{65CD3F94-C8E3-48C4-AE3E-CBD0FAFF53AA}"/>
    <dgm:cxn modelId="{10118DBC-CEBA-4AB5-BD9C-225E89506907}" type="presParOf" srcId="{C0C68BC8-75DF-48A0-AC48-BEBFF982E139}" destId="{53B950C5-5188-45DD-AB21-EF75D5EFC52F}" srcOrd="0" destOrd="0" presId="urn:microsoft.com/office/officeart/2005/8/layout/matrix1"/>
    <dgm:cxn modelId="{3BEABD33-B07D-403B-9AB6-43D037418B96}" type="presParOf" srcId="{53B950C5-5188-45DD-AB21-EF75D5EFC52F}" destId="{12EC5B81-43BC-4747-8556-5DF71F8A8AE3}" srcOrd="0" destOrd="0" presId="urn:microsoft.com/office/officeart/2005/8/layout/matrix1"/>
    <dgm:cxn modelId="{338E5247-02CE-49E8-B24D-D76B9D15A7D6}" type="presParOf" srcId="{53B950C5-5188-45DD-AB21-EF75D5EFC52F}" destId="{D9607062-031C-46D8-8FA5-FAD9B0498F3F}" srcOrd="1" destOrd="0" presId="urn:microsoft.com/office/officeart/2005/8/layout/matrix1"/>
    <dgm:cxn modelId="{85D43877-E5B5-4498-B8F1-026A68E565BA}" type="presParOf" srcId="{53B950C5-5188-45DD-AB21-EF75D5EFC52F}" destId="{0817AB89-9066-46B5-9A10-2BF4E14B6B54}" srcOrd="2" destOrd="0" presId="urn:microsoft.com/office/officeart/2005/8/layout/matrix1"/>
    <dgm:cxn modelId="{46CEF067-3EA3-4A86-BA76-144826767C29}" type="presParOf" srcId="{53B950C5-5188-45DD-AB21-EF75D5EFC52F}" destId="{743A4350-2842-4AA6-871C-873B318AFB91}" srcOrd="3" destOrd="0" presId="urn:microsoft.com/office/officeart/2005/8/layout/matrix1"/>
    <dgm:cxn modelId="{D0708BAC-E405-4D5C-9E48-3F31C00AABDE}" type="presParOf" srcId="{53B950C5-5188-45DD-AB21-EF75D5EFC52F}" destId="{BD34A05E-AFEA-4673-ADD4-73339805AA79}" srcOrd="4" destOrd="0" presId="urn:microsoft.com/office/officeart/2005/8/layout/matrix1"/>
    <dgm:cxn modelId="{ACB80B7E-F29D-4420-845D-C71C24D254E7}" type="presParOf" srcId="{53B950C5-5188-45DD-AB21-EF75D5EFC52F}" destId="{BB3C3530-7B15-4AE1-B5CC-9806CF8884DF}" srcOrd="5" destOrd="0" presId="urn:microsoft.com/office/officeart/2005/8/layout/matrix1"/>
    <dgm:cxn modelId="{B668664D-CED0-4826-B29B-AD0A70773490}" type="presParOf" srcId="{53B950C5-5188-45DD-AB21-EF75D5EFC52F}" destId="{0D744EFD-569D-496A-B20A-8B5635D265BB}" srcOrd="6" destOrd="0" presId="urn:microsoft.com/office/officeart/2005/8/layout/matrix1"/>
    <dgm:cxn modelId="{06E94F3E-AAEA-4BF5-9667-515CDAF225F0}" type="presParOf" srcId="{53B950C5-5188-45DD-AB21-EF75D5EFC52F}" destId="{F551DD53-CB80-406C-9D74-5611B4815578}" srcOrd="7" destOrd="0" presId="urn:microsoft.com/office/officeart/2005/8/layout/matrix1"/>
    <dgm:cxn modelId="{BAB4EE59-FB92-4F82-81C0-65F28306831D}" type="presParOf" srcId="{C0C68BC8-75DF-48A0-AC48-BEBFF982E139}" destId="{0830949A-8E28-41ED-BECA-89A6658D573B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F6AD967-3BCC-45A4-BAFD-33ACC6AEFC40}" type="doc">
      <dgm:prSet loTypeId="urn:microsoft.com/office/officeart/2005/8/layout/process2" loCatId="process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FCC437D1-099F-4472-A5F1-79DE1C06814C}">
      <dgm:prSet phldrT="[Text]" custT="1"/>
      <dgm:spPr>
        <a:xfrm>
          <a:off x="0" y="48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baseline="-25000" dirty="0">
              <a:latin typeface="Arial"/>
              <a:ea typeface="+mn-ea"/>
              <a:cs typeface="+mn-cs"/>
            </a:rPr>
            <a:t>their needs</a:t>
          </a:r>
          <a:endParaRPr lang="en-US" sz="900" dirty="0">
            <a:latin typeface="Arial"/>
            <a:ea typeface="+mn-ea"/>
            <a:cs typeface="+mn-cs"/>
          </a:endParaRPr>
        </a:p>
      </dgm:t>
    </dgm:pt>
    <dgm:pt modelId="{792C765F-30AD-439B-B6E7-25596E8EBF60}" type="parTrans" cxnId="{9312DE9E-4619-46FB-97B6-A6FFCFABBFA1}">
      <dgm:prSet/>
      <dgm:spPr/>
      <dgm:t>
        <a:bodyPr/>
        <a:lstStyle/>
        <a:p>
          <a:endParaRPr lang="en-US" sz="900"/>
        </a:p>
      </dgm:t>
    </dgm:pt>
    <dgm:pt modelId="{73CEF97F-B881-4924-8632-FDD45DD208D1}" type="sibTrans" cxnId="{9312DE9E-4619-46FB-97B6-A6FFCFABBFA1}">
      <dgm:prSet custT="1"/>
      <dgm:spPr>
        <a:xfrm rot="5400000">
          <a:off x="1439569" y="659191"/>
          <a:ext cx="31889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58224B9-1588-4DBC-8288-CFC7AFA5DC29}">
      <dgm:prSet custT="1"/>
      <dgm:spPr>
        <a:xfrm>
          <a:off x="0" y="9624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Empathise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04EFE55-02A5-4B59-B4AC-65A94000F588}" type="parTrans" cxnId="{05C70094-0D6D-459E-AF73-185E2DAF72FE}">
      <dgm:prSet/>
      <dgm:spPr/>
      <dgm:t>
        <a:bodyPr/>
        <a:lstStyle/>
        <a:p>
          <a:endParaRPr lang="en-US" sz="900"/>
        </a:p>
      </dgm:t>
    </dgm:pt>
    <dgm:pt modelId="{47E1E15E-FB76-4308-9A47-9FC67054428F}" type="sibTrans" cxnId="{05C70094-0D6D-459E-AF73-185E2DAF72FE}">
      <dgm:prSet custT="1"/>
      <dgm:spPr>
        <a:xfrm rot="5400000">
          <a:off x="1454063" y="1616824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995399C-BE44-47F3-8EDF-81984218225F}">
      <dgm:prSet custT="1"/>
      <dgm:spPr>
        <a:xfrm>
          <a:off x="0" y="2877708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Offer solution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0DA6DFDE-18F9-42FA-8A57-07A79B8806A4}" type="parTrans" cxnId="{C16614AF-A26E-444A-A390-9CE7EE3AC088}">
      <dgm:prSet/>
      <dgm:spPr/>
      <dgm:t>
        <a:bodyPr/>
        <a:lstStyle/>
        <a:p>
          <a:endParaRPr lang="en-US" sz="900"/>
        </a:p>
      </dgm:t>
    </dgm:pt>
    <dgm:pt modelId="{DED79D7E-4F31-43B5-B24E-A11352AA3D87}" type="sibTrans" cxnId="{C16614AF-A26E-444A-A390-9CE7EE3AC088}">
      <dgm:prSet custT="1"/>
      <dgm:spPr>
        <a:xfrm rot="5400000">
          <a:off x="1454063" y="3532090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1B7D3FA6-C313-44E2-AB8B-8DBCD97C8FFE}">
      <dgm:prSet custT="1"/>
      <dgm:spPr>
        <a:xfrm>
          <a:off x="0" y="3835341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Resolution</a:t>
          </a:r>
          <a:endParaRPr lang="en-AU" sz="900" dirty="0">
            <a:latin typeface="Arial"/>
            <a:ea typeface="+mn-ea"/>
            <a:cs typeface="+mn-cs"/>
          </a:endParaRPr>
        </a:p>
      </dgm:t>
    </dgm:pt>
    <dgm:pt modelId="{E570E5D6-5AD7-46CA-8F93-8ED42A7CF3AF}" type="parTrans" cxnId="{6C98D7AE-AAD8-4810-9AAE-C9FA1A4177E5}">
      <dgm:prSet/>
      <dgm:spPr/>
      <dgm:t>
        <a:bodyPr/>
        <a:lstStyle/>
        <a:p>
          <a:endParaRPr lang="en-US" sz="900"/>
        </a:p>
      </dgm:t>
    </dgm:pt>
    <dgm:pt modelId="{9F4976A1-CB4C-4972-B44D-9929F3FB0D00}" type="sibTrans" cxnId="{6C98D7AE-AAD8-4810-9AAE-C9FA1A4177E5}">
      <dgm:prSet custT="1"/>
      <dgm:spPr>
        <a:xfrm rot="5400000">
          <a:off x="1454063" y="4489723"/>
          <a:ext cx="289909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216F1F95-6731-40A9-8873-8FD61AB81DD6}">
      <dgm:prSet custT="1"/>
      <dgm:spPr>
        <a:xfrm>
          <a:off x="0" y="47929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 dirty="0">
              <a:latin typeface="Arial"/>
              <a:ea typeface="+mn-ea"/>
              <a:cs typeface="+mn-cs"/>
            </a:rPr>
            <a:t>Reconcile</a:t>
          </a:r>
        </a:p>
      </dgm:t>
    </dgm:pt>
    <dgm:pt modelId="{87E80B8C-4DD5-4856-A1AC-3346D8650EE9}" type="parTrans" cxnId="{AC58CF07-4B18-4395-B365-6C61DCA9637C}">
      <dgm:prSet/>
      <dgm:spPr/>
      <dgm:t>
        <a:bodyPr/>
        <a:lstStyle/>
        <a:p>
          <a:endParaRPr lang="en-US" sz="900"/>
        </a:p>
      </dgm:t>
    </dgm:pt>
    <dgm:pt modelId="{4A95BF6B-57D1-462B-85C1-A9D50152736C}" type="sibTrans" cxnId="{AC58CF07-4B18-4395-B365-6C61DCA9637C}">
      <dgm:prSet/>
      <dgm:spPr/>
      <dgm:t>
        <a:bodyPr/>
        <a:lstStyle/>
        <a:p>
          <a:endParaRPr lang="en-US" sz="900"/>
        </a:p>
      </dgm:t>
    </dgm:pt>
    <dgm:pt modelId="{17FF1303-0C61-4C55-949F-761B0CBE353A}">
      <dgm:prSet custT="1"/>
      <dgm:spPr>
        <a:xfrm>
          <a:off x="0" y="1920074"/>
          <a:ext cx="3198037" cy="638422"/>
        </a:xfrm>
        <a:prstGeom prst="roundRect">
          <a:avLst>
            <a:gd name="adj" fmla="val 10000"/>
          </a:avLst>
        </a:prstGeom>
      </dgm:spPr>
      <dgm:t>
        <a:bodyPr/>
        <a:lstStyle/>
        <a:p>
          <a:pPr>
            <a:buNone/>
          </a:pPr>
          <a:r>
            <a:rPr lang="en-AU" sz="900">
              <a:latin typeface="Arial"/>
              <a:ea typeface="+mn-ea"/>
              <a:cs typeface="+mn-cs"/>
            </a:rPr>
            <a:t>[</a:t>
          </a:r>
          <a:r>
            <a:rPr lang="en-AU" sz="900" dirty="0">
              <a:latin typeface="Arial"/>
              <a:ea typeface="+mn-ea"/>
              <a:cs typeface="+mn-cs"/>
            </a:rPr>
            <a:t>Apologise]</a:t>
          </a:r>
          <a:endParaRPr lang="en-AU" sz="900" baseline="-25000" dirty="0">
            <a:latin typeface="Arial"/>
            <a:ea typeface="+mn-ea"/>
            <a:cs typeface="+mn-cs"/>
          </a:endParaRPr>
        </a:p>
      </dgm:t>
    </dgm:pt>
    <dgm:pt modelId="{484127A0-F667-4877-B953-1713E55A4F4A}" type="parTrans" cxnId="{21DDEA56-9F9A-4AE0-B019-C9FA502732D7}">
      <dgm:prSet/>
      <dgm:spPr/>
      <dgm:t>
        <a:bodyPr/>
        <a:lstStyle/>
        <a:p>
          <a:endParaRPr lang="en-US" sz="900"/>
        </a:p>
      </dgm:t>
    </dgm:pt>
    <dgm:pt modelId="{21A25839-D9A2-4113-8128-8E063770DFEA}" type="sibTrans" cxnId="{21DDEA56-9F9A-4AE0-B019-C9FA502732D7}">
      <dgm:prSet custT="1"/>
      <dgm:spPr>
        <a:xfrm rot="5400000">
          <a:off x="1479314" y="2574457"/>
          <a:ext cx="239408" cy="287289"/>
        </a:xfrm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pPr>
            <a:buNone/>
          </a:pPr>
          <a:endParaRPr lang="en-US" sz="1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DBAD8D7D-1810-4B90-A974-1F4B674E364C}" type="pres">
      <dgm:prSet presAssocID="{EF6AD967-3BCC-45A4-BAFD-33ACC6AEFC40}" presName="linearFlow" presStyleCnt="0">
        <dgm:presLayoutVars>
          <dgm:resizeHandles val="exact"/>
        </dgm:presLayoutVars>
      </dgm:prSet>
      <dgm:spPr/>
    </dgm:pt>
    <dgm:pt modelId="{BFAD5834-A34F-41EC-BA1C-7767FCD31A69}" type="pres">
      <dgm:prSet presAssocID="{FCC437D1-099F-4472-A5F1-79DE1C06814C}" presName="node" presStyleLbl="node1" presStyleIdx="0" presStyleCnt="6" custScaleX="201688">
        <dgm:presLayoutVars>
          <dgm:bulletEnabled val="1"/>
        </dgm:presLayoutVars>
      </dgm:prSet>
      <dgm:spPr/>
    </dgm:pt>
    <dgm:pt modelId="{26EAF42B-E012-4093-944A-55C1CBE4A67D}" type="pres">
      <dgm:prSet presAssocID="{73CEF97F-B881-4924-8632-FDD45DD208D1}" presName="sibTrans" presStyleLbl="sibTrans2D1" presStyleIdx="0" presStyleCnt="5" custScaleX="133203"/>
      <dgm:spPr/>
    </dgm:pt>
    <dgm:pt modelId="{D3CEAE1D-DEF9-47CE-82AF-1F83C90A0A89}" type="pres">
      <dgm:prSet presAssocID="{73CEF97F-B881-4924-8632-FDD45DD208D1}" presName="connectorText" presStyleLbl="sibTrans2D1" presStyleIdx="0" presStyleCnt="5"/>
      <dgm:spPr/>
    </dgm:pt>
    <dgm:pt modelId="{D5291A55-ECF1-4074-BD57-2CC2FA90D1E0}" type="pres">
      <dgm:prSet presAssocID="{158224B9-1588-4DBC-8288-CFC7AFA5DC29}" presName="node" presStyleLbl="node1" presStyleIdx="1" presStyleCnt="6" custScaleX="201688">
        <dgm:presLayoutVars>
          <dgm:bulletEnabled val="1"/>
        </dgm:presLayoutVars>
      </dgm:prSet>
      <dgm:spPr/>
    </dgm:pt>
    <dgm:pt modelId="{9A6B25BD-01AF-4B28-80C4-3EFB30213FF3}" type="pres">
      <dgm:prSet presAssocID="{47E1E15E-FB76-4308-9A47-9FC67054428F}" presName="sibTrans" presStyleLbl="sibTrans2D1" presStyleIdx="1" presStyleCnt="5" custScaleX="121094" custLinFactNeighborX="0"/>
      <dgm:spPr/>
    </dgm:pt>
    <dgm:pt modelId="{F10C1F12-B667-4B3C-9D2C-781C57EDAAE7}" type="pres">
      <dgm:prSet presAssocID="{47E1E15E-FB76-4308-9A47-9FC67054428F}" presName="connectorText" presStyleLbl="sibTrans2D1" presStyleIdx="1" presStyleCnt="5"/>
      <dgm:spPr/>
    </dgm:pt>
    <dgm:pt modelId="{8FA6D05A-0244-400D-BB7F-9981EBACB5B5}" type="pres">
      <dgm:prSet presAssocID="{17FF1303-0C61-4C55-949F-761B0CBE353A}" presName="node" presStyleLbl="node1" presStyleIdx="2" presStyleCnt="6" custScaleX="201688">
        <dgm:presLayoutVars>
          <dgm:bulletEnabled val="1"/>
        </dgm:presLayoutVars>
      </dgm:prSet>
      <dgm:spPr/>
    </dgm:pt>
    <dgm:pt modelId="{55B8AF2A-D341-464F-B817-986BF1FF4CDC}" type="pres">
      <dgm:prSet presAssocID="{21A25839-D9A2-4113-8128-8E063770DFEA}" presName="sibTrans" presStyleLbl="sibTrans2D1" presStyleIdx="2" presStyleCnt="5"/>
      <dgm:spPr/>
    </dgm:pt>
    <dgm:pt modelId="{D7708F20-9054-4534-BB60-0B8E748EA743}" type="pres">
      <dgm:prSet presAssocID="{21A25839-D9A2-4113-8128-8E063770DFEA}" presName="connectorText" presStyleLbl="sibTrans2D1" presStyleIdx="2" presStyleCnt="5"/>
      <dgm:spPr/>
    </dgm:pt>
    <dgm:pt modelId="{DF0CEF7E-CF3E-4CE1-9B39-551781CB4AF0}" type="pres">
      <dgm:prSet presAssocID="{1995399C-BE44-47F3-8EDF-81984218225F}" presName="node" presStyleLbl="node1" presStyleIdx="3" presStyleCnt="6" custScaleX="201688">
        <dgm:presLayoutVars>
          <dgm:bulletEnabled val="1"/>
        </dgm:presLayoutVars>
      </dgm:prSet>
      <dgm:spPr/>
    </dgm:pt>
    <dgm:pt modelId="{8898DF6E-02DE-4CAE-9A0D-05B3A99C1DA2}" type="pres">
      <dgm:prSet presAssocID="{DED79D7E-4F31-43B5-B24E-A11352AA3D87}" presName="sibTrans" presStyleLbl="sibTrans2D1" presStyleIdx="3" presStyleCnt="5" custScaleX="121094"/>
      <dgm:spPr/>
    </dgm:pt>
    <dgm:pt modelId="{551C39FF-E9A4-4005-9B6E-4A1DFF2FEF54}" type="pres">
      <dgm:prSet presAssocID="{DED79D7E-4F31-43B5-B24E-A11352AA3D87}" presName="connectorText" presStyleLbl="sibTrans2D1" presStyleIdx="3" presStyleCnt="5"/>
      <dgm:spPr/>
    </dgm:pt>
    <dgm:pt modelId="{80A98637-AED8-4210-BBAC-5708072C0D3A}" type="pres">
      <dgm:prSet presAssocID="{1B7D3FA6-C313-44E2-AB8B-8DBCD97C8FFE}" presName="node" presStyleLbl="node1" presStyleIdx="4" presStyleCnt="6" custScaleX="201688">
        <dgm:presLayoutVars>
          <dgm:bulletEnabled val="1"/>
        </dgm:presLayoutVars>
      </dgm:prSet>
      <dgm:spPr/>
    </dgm:pt>
    <dgm:pt modelId="{B3D9FA15-EB38-4380-835A-99C454FB331A}" type="pres">
      <dgm:prSet presAssocID="{9F4976A1-CB4C-4972-B44D-9929F3FB0D00}" presName="sibTrans" presStyleLbl="sibTrans2D1" presStyleIdx="4" presStyleCnt="5" custScaleX="121094"/>
      <dgm:spPr/>
    </dgm:pt>
    <dgm:pt modelId="{5C8475CE-3E84-43A8-93C1-BE6F38AFD666}" type="pres">
      <dgm:prSet presAssocID="{9F4976A1-CB4C-4972-B44D-9929F3FB0D00}" presName="connectorText" presStyleLbl="sibTrans2D1" presStyleIdx="4" presStyleCnt="5"/>
      <dgm:spPr/>
    </dgm:pt>
    <dgm:pt modelId="{C7111067-B611-446C-ACFE-96DA3CCF3660}" type="pres">
      <dgm:prSet presAssocID="{216F1F95-6731-40A9-8873-8FD61AB81DD6}" presName="node" presStyleLbl="node1" presStyleIdx="5" presStyleCnt="6" custScaleX="201688">
        <dgm:presLayoutVars>
          <dgm:bulletEnabled val="1"/>
        </dgm:presLayoutVars>
      </dgm:prSet>
      <dgm:spPr/>
    </dgm:pt>
  </dgm:ptLst>
  <dgm:cxnLst>
    <dgm:cxn modelId="{4E055404-1577-4F77-B573-C3C53169352D}" type="presOf" srcId="{158224B9-1588-4DBC-8288-CFC7AFA5DC29}" destId="{D5291A55-ECF1-4074-BD57-2CC2FA90D1E0}" srcOrd="0" destOrd="0" presId="urn:microsoft.com/office/officeart/2005/8/layout/process2"/>
    <dgm:cxn modelId="{CF9FAC07-13D7-4882-9D70-D58AFFCAD8F2}" type="presOf" srcId="{DED79D7E-4F31-43B5-B24E-A11352AA3D87}" destId="{8898DF6E-02DE-4CAE-9A0D-05B3A99C1DA2}" srcOrd="0" destOrd="0" presId="urn:microsoft.com/office/officeart/2005/8/layout/process2"/>
    <dgm:cxn modelId="{AC58CF07-4B18-4395-B365-6C61DCA9637C}" srcId="{EF6AD967-3BCC-45A4-BAFD-33ACC6AEFC40}" destId="{216F1F95-6731-40A9-8873-8FD61AB81DD6}" srcOrd="5" destOrd="0" parTransId="{87E80B8C-4DD5-4856-A1AC-3346D8650EE9}" sibTransId="{4A95BF6B-57D1-462B-85C1-A9D50152736C}"/>
    <dgm:cxn modelId="{9EAB9E09-46DB-4F4D-960D-A6CE6910513A}" type="presOf" srcId="{9F4976A1-CB4C-4972-B44D-9929F3FB0D00}" destId="{B3D9FA15-EB38-4380-835A-99C454FB331A}" srcOrd="0" destOrd="0" presId="urn:microsoft.com/office/officeart/2005/8/layout/process2"/>
    <dgm:cxn modelId="{F46E1C27-BA0E-48A6-862E-0949573B8703}" type="presOf" srcId="{73CEF97F-B881-4924-8632-FDD45DD208D1}" destId="{D3CEAE1D-DEF9-47CE-82AF-1F83C90A0A89}" srcOrd="1" destOrd="0" presId="urn:microsoft.com/office/officeart/2005/8/layout/process2"/>
    <dgm:cxn modelId="{AACBEB2B-BEE7-4A43-A2B5-FE29DC128969}" type="presOf" srcId="{FCC437D1-099F-4472-A5F1-79DE1C06814C}" destId="{BFAD5834-A34F-41EC-BA1C-7767FCD31A69}" srcOrd="0" destOrd="0" presId="urn:microsoft.com/office/officeart/2005/8/layout/process2"/>
    <dgm:cxn modelId="{7750C831-06B6-47EE-8338-7C2E9D4EEF75}" type="presOf" srcId="{1B7D3FA6-C313-44E2-AB8B-8DBCD97C8FFE}" destId="{80A98637-AED8-4210-BBAC-5708072C0D3A}" srcOrd="0" destOrd="0" presId="urn:microsoft.com/office/officeart/2005/8/layout/process2"/>
    <dgm:cxn modelId="{D3958332-38B6-4441-9947-C7D8AD3942CA}" type="presOf" srcId="{1995399C-BE44-47F3-8EDF-81984218225F}" destId="{DF0CEF7E-CF3E-4CE1-9B39-551781CB4AF0}" srcOrd="0" destOrd="0" presId="urn:microsoft.com/office/officeart/2005/8/layout/process2"/>
    <dgm:cxn modelId="{FAE51544-C2A9-4695-A165-BA16B7301E28}" type="presOf" srcId="{47E1E15E-FB76-4308-9A47-9FC67054428F}" destId="{F10C1F12-B667-4B3C-9D2C-781C57EDAAE7}" srcOrd="1" destOrd="0" presId="urn:microsoft.com/office/officeart/2005/8/layout/process2"/>
    <dgm:cxn modelId="{C9497C6B-D4A1-42AB-A873-7539328B936F}" type="presOf" srcId="{21A25839-D9A2-4113-8128-8E063770DFEA}" destId="{55B8AF2A-D341-464F-B817-986BF1FF4CDC}" srcOrd="0" destOrd="0" presId="urn:microsoft.com/office/officeart/2005/8/layout/process2"/>
    <dgm:cxn modelId="{3E11334E-1BFB-4926-B03A-2DC2118F1759}" type="presOf" srcId="{21A25839-D9A2-4113-8128-8E063770DFEA}" destId="{D7708F20-9054-4534-BB60-0B8E748EA743}" srcOrd="1" destOrd="0" presId="urn:microsoft.com/office/officeart/2005/8/layout/process2"/>
    <dgm:cxn modelId="{21DDEA56-9F9A-4AE0-B019-C9FA502732D7}" srcId="{EF6AD967-3BCC-45A4-BAFD-33ACC6AEFC40}" destId="{17FF1303-0C61-4C55-949F-761B0CBE353A}" srcOrd="2" destOrd="0" parTransId="{484127A0-F667-4877-B953-1713E55A4F4A}" sibTransId="{21A25839-D9A2-4113-8128-8E063770DFEA}"/>
    <dgm:cxn modelId="{05C70094-0D6D-459E-AF73-185E2DAF72FE}" srcId="{EF6AD967-3BCC-45A4-BAFD-33ACC6AEFC40}" destId="{158224B9-1588-4DBC-8288-CFC7AFA5DC29}" srcOrd="1" destOrd="0" parTransId="{404EFE55-02A5-4B59-B4AC-65A94000F588}" sibTransId="{47E1E15E-FB76-4308-9A47-9FC67054428F}"/>
    <dgm:cxn modelId="{9FAE1899-F292-4CE5-9B2F-93935F81D583}" type="presOf" srcId="{EF6AD967-3BCC-45A4-BAFD-33ACC6AEFC40}" destId="{DBAD8D7D-1810-4B90-A974-1F4B674E364C}" srcOrd="0" destOrd="0" presId="urn:microsoft.com/office/officeart/2005/8/layout/process2"/>
    <dgm:cxn modelId="{98E4409D-71F2-4565-9671-8644F2B6D2A1}" type="presOf" srcId="{216F1F95-6731-40A9-8873-8FD61AB81DD6}" destId="{C7111067-B611-446C-ACFE-96DA3CCF3660}" srcOrd="0" destOrd="0" presId="urn:microsoft.com/office/officeart/2005/8/layout/process2"/>
    <dgm:cxn modelId="{9312DE9E-4619-46FB-97B6-A6FFCFABBFA1}" srcId="{EF6AD967-3BCC-45A4-BAFD-33ACC6AEFC40}" destId="{FCC437D1-099F-4472-A5F1-79DE1C06814C}" srcOrd="0" destOrd="0" parTransId="{792C765F-30AD-439B-B6E7-25596E8EBF60}" sibTransId="{73CEF97F-B881-4924-8632-FDD45DD208D1}"/>
    <dgm:cxn modelId="{674E26A5-95AC-4C6F-A456-56AB7BCF1B2D}" type="presOf" srcId="{73CEF97F-B881-4924-8632-FDD45DD208D1}" destId="{26EAF42B-E012-4093-944A-55C1CBE4A67D}" srcOrd="0" destOrd="0" presId="urn:microsoft.com/office/officeart/2005/8/layout/process2"/>
    <dgm:cxn modelId="{030954AE-6126-408D-A976-BCF5E4B72780}" type="presOf" srcId="{17FF1303-0C61-4C55-949F-761B0CBE353A}" destId="{8FA6D05A-0244-400D-BB7F-9981EBACB5B5}" srcOrd="0" destOrd="0" presId="urn:microsoft.com/office/officeart/2005/8/layout/process2"/>
    <dgm:cxn modelId="{6C98D7AE-AAD8-4810-9AAE-C9FA1A4177E5}" srcId="{EF6AD967-3BCC-45A4-BAFD-33ACC6AEFC40}" destId="{1B7D3FA6-C313-44E2-AB8B-8DBCD97C8FFE}" srcOrd="4" destOrd="0" parTransId="{E570E5D6-5AD7-46CA-8F93-8ED42A7CF3AF}" sibTransId="{9F4976A1-CB4C-4972-B44D-9929F3FB0D00}"/>
    <dgm:cxn modelId="{C16614AF-A26E-444A-A390-9CE7EE3AC088}" srcId="{EF6AD967-3BCC-45A4-BAFD-33ACC6AEFC40}" destId="{1995399C-BE44-47F3-8EDF-81984218225F}" srcOrd="3" destOrd="0" parTransId="{0DA6DFDE-18F9-42FA-8A57-07A79B8806A4}" sibTransId="{DED79D7E-4F31-43B5-B24E-A11352AA3D87}"/>
    <dgm:cxn modelId="{896B72B8-6021-403B-BAD6-DAEC4B5430E7}" type="presOf" srcId="{9F4976A1-CB4C-4972-B44D-9929F3FB0D00}" destId="{5C8475CE-3E84-43A8-93C1-BE6F38AFD666}" srcOrd="1" destOrd="0" presId="urn:microsoft.com/office/officeart/2005/8/layout/process2"/>
    <dgm:cxn modelId="{FC7046E3-92F8-4BE4-A77E-522161E232EE}" type="presOf" srcId="{DED79D7E-4F31-43B5-B24E-A11352AA3D87}" destId="{551C39FF-E9A4-4005-9B6E-4A1DFF2FEF54}" srcOrd="1" destOrd="0" presId="urn:microsoft.com/office/officeart/2005/8/layout/process2"/>
    <dgm:cxn modelId="{85CC5CFF-4EA3-4FAE-A13C-D7C82C191F56}" type="presOf" srcId="{47E1E15E-FB76-4308-9A47-9FC67054428F}" destId="{9A6B25BD-01AF-4B28-80C4-3EFB30213FF3}" srcOrd="0" destOrd="0" presId="urn:microsoft.com/office/officeart/2005/8/layout/process2"/>
    <dgm:cxn modelId="{14029C4D-D4B2-4583-8FDF-A0284148145E}" type="presParOf" srcId="{DBAD8D7D-1810-4B90-A974-1F4B674E364C}" destId="{BFAD5834-A34F-41EC-BA1C-7767FCD31A69}" srcOrd="0" destOrd="0" presId="urn:microsoft.com/office/officeart/2005/8/layout/process2"/>
    <dgm:cxn modelId="{E817DCF1-1001-448D-A3E8-258723A1EDC7}" type="presParOf" srcId="{DBAD8D7D-1810-4B90-A974-1F4B674E364C}" destId="{26EAF42B-E012-4093-944A-55C1CBE4A67D}" srcOrd="1" destOrd="0" presId="urn:microsoft.com/office/officeart/2005/8/layout/process2"/>
    <dgm:cxn modelId="{50EA9A7B-F470-43C0-8C77-3EB44D4E7549}" type="presParOf" srcId="{26EAF42B-E012-4093-944A-55C1CBE4A67D}" destId="{D3CEAE1D-DEF9-47CE-82AF-1F83C90A0A89}" srcOrd="0" destOrd="0" presId="urn:microsoft.com/office/officeart/2005/8/layout/process2"/>
    <dgm:cxn modelId="{24795E56-6A81-4029-A4B2-075C7CB92BEE}" type="presParOf" srcId="{DBAD8D7D-1810-4B90-A974-1F4B674E364C}" destId="{D5291A55-ECF1-4074-BD57-2CC2FA90D1E0}" srcOrd="2" destOrd="0" presId="urn:microsoft.com/office/officeart/2005/8/layout/process2"/>
    <dgm:cxn modelId="{DC5CF83D-0976-4D2D-B7E6-AADACDE300FE}" type="presParOf" srcId="{DBAD8D7D-1810-4B90-A974-1F4B674E364C}" destId="{9A6B25BD-01AF-4B28-80C4-3EFB30213FF3}" srcOrd="3" destOrd="0" presId="urn:microsoft.com/office/officeart/2005/8/layout/process2"/>
    <dgm:cxn modelId="{34442677-3BEC-46B2-8B28-CEC5C42DBADC}" type="presParOf" srcId="{9A6B25BD-01AF-4B28-80C4-3EFB30213FF3}" destId="{F10C1F12-B667-4B3C-9D2C-781C57EDAAE7}" srcOrd="0" destOrd="0" presId="urn:microsoft.com/office/officeart/2005/8/layout/process2"/>
    <dgm:cxn modelId="{D940EB11-9B7C-46F3-BF79-150B8D971244}" type="presParOf" srcId="{DBAD8D7D-1810-4B90-A974-1F4B674E364C}" destId="{8FA6D05A-0244-400D-BB7F-9981EBACB5B5}" srcOrd="4" destOrd="0" presId="urn:microsoft.com/office/officeart/2005/8/layout/process2"/>
    <dgm:cxn modelId="{025C2626-CDB8-4C8C-B06B-10F89EE1679A}" type="presParOf" srcId="{DBAD8D7D-1810-4B90-A974-1F4B674E364C}" destId="{55B8AF2A-D341-464F-B817-986BF1FF4CDC}" srcOrd="5" destOrd="0" presId="urn:microsoft.com/office/officeart/2005/8/layout/process2"/>
    <dgm:cxn modelId="{FC22FD66-8262-4F66-B3AB-2CBD59D4244F}" type="presParOf" srcId="{55B8AF2A-D341-464F-B817-986BF1FF4CDC}" destId="{D7708F20-9054-4534-BB60-0B8E748EA743}" srcOrd="0" destOrd="0" presId="urn:microsoft.com/office/officeart/2005/8/layout/process2"/>
    <dgm:cxn modelId="{52645DD1-BDB3-4EC7-8C12-E7662402C52C}" type="presParOf" srcId="{DBAD8D7D-1810-4B90-A974-1F4B674E364C}" destId="{DF0CEF7E-CF3E-4CE1-9B39-551781CB4AF0}" srcOrd="6" destOrd="0" presId="urn:microsoft.com/office/officeart/2005/8/layout/process2"/>
    <dgm:cxn modelId="{250749E0-6CD3-461C-B8DE-1BEA064A9A1F}" type="presParOf" srcId="{DBAD8D7D-1810-4B90-A974-1F4B674E364C}" destId="{8898DF6E-02DE-4CAE-9A0D-05B3A99C1DA2}" srcOrd="7" destOrd="0" presId="urn:microsoft.com/office/officeart/2005/8/layout/process2"/>
    <dgm:cxn modelId="{F9CA84C6-EF18-4318-965E-50694592F33E}" type="presParOf" srcId="{8898DF6E-02DE-4CAE-9A0D-05B3A99C1DA2}" destId="{551C39FF-E9A4-4005-9B6E-4A1DFF2FEF54}" srcOrd="0" destOrd="0" presId="urn:microsoft.com/office/officeart/2005/8/layout/process2"/>
    <dgm:cxn modelId="{4771C826-493F-4B76-8E77-52BD6E89F6B3}" type="presParOf" srcId="{DBAD8D7D-1810-4B90-A974-1F4B674E364C}" destId="{80A98637-AED8-4210-BBAC-5708072C0D3A}" srcOrd="8" destOrd="0" presId="urn:microsoft.com/office/officeart/2005/8/layout/process2"/>
    <dgm:cxn modelId="{EB7064D3-6D4B-4716-AEA5-9F92D377A30B}" type="presParOf" srcId="{DBAD8D7D-1810-4B90-A974-1F4B674E364C}" destId="{B3D9FA15-EB38-4380-835A-99C454FB331A}" srcOrd="9" destOrd="0" presId="urn:microsoft.com/office/officeart/2005/8/layout/process2"/>
    <dgm:cxn modelId="{AA4F734E-D495-4BC6-8C32-7CE940F9E98A}" type="presParOf" srcId="{B3D9FA15-EB38-4380-835A-99C454FB331A}" destId="{5C8475CE-3E84-43A8-93C1-BE6F38AFD666}" srcOrd="0" destOrd="0" presId="urn:microsoft.com/office/officeart/2005/8/layout/process2"/>
    <dgm:cxn modelId="{D99B5925-5A62-4B52-B198-46EA2889BEBB}" type="presParOf" srcId="{DBAD8D7D-1810-4B90-A974-1F4B674E364C}" destId="{C7111067-B611-446C-ACFE-96DA3CCF3660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4FF51EC-6F57-4A2C-BC6A-3D242B837BCF}" type="doc">
      <dgm:prSet loTypeId="urn:microsoft.com/office/officeart/2005/8/layout/vList5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7151FC6E-2EAD-478B-A694-C1F99384C164}">
      <dgm:prSet phldrT="[Text]" custT="1"/>
      <dgm:spPr>
        <a:xfrm>
          <a:off x="0" y="1442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Hear</a:t>
          </a:r>
          <a:endParaRPr lang="en-US" sz="1200" dirty="0">
            <a:latin typeface="Arial"/>
            <a:ea typeface="+mn-ea"/>
            <a:cs typeface="+mn-cs"/>
          </a:endParaRPr>
        </a:p>
      </dgm:t>
    </dgm:pt>
    <dgm:pt modelId="{D6A1684F-CA69-471E-9BBC-09CE7F645DC4}" type="parTrans" cxnId="{1DE537DA-35C3-4987-B70C-D81376BD8A36}">
      <dgm:prSet/>
      <dgm:spPr/>
      <dgm:t>
        <a:bodyPr/>
        <a:lstStyle/>
        <a:p>
          <a:endParaRPr lang="en-US" sz="800"/>
        </a:p>
      </dgm:t>
    </dgm:pt>
    <dgm:pt modelId="{8A02DF3D-1A06-4B39-A830-08071E89B41A}" type="sibTrans" cxnId="{1DE537DA-35C3-4987-B70C-D81376BD8A36}">
      <dgm:prSet/>
      <dgm:spPr/>
      <dgm:t>
        <a:bodyPr/>
        <a:lstStyle/>
        <a:p>
          <a:endParaRPr lang="en-US" sz="800"/>
        </a:p>
      </dgm:t>
    </dgm:pt>
    <dgm:pt modelId="{A808FED3-1D50-4F88-9908-54371C9E47E6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Prepare to listen, e.g. read beforehand</a:t>
          </a:r>
        </a:p>
      </dgm:t>
    </dgm:pt>
    <dgm:pt modelId="{7D763B56-F5E4-4308-B3E6-800EFF717EF0}" type="parTrans" cxnId="{5AAA05D0-B72D-49C3-BD61-086F76F191A1}">
      <dgm:prSet/>
      <dgm:spPr/>
      <dgm:t>
        <a:bodyPr/>
        <a:lstStyle/>
        <a:p>
          <a:endParaRPr lang="en-US" sz="800"/>
        </a:p>
      </dgm:t>
    </dgm:pt>
    <dgm:pt modelId="{E283E40B-CFAC-4073-80EC-6C38BEF5665A}" type="sibTrans" cxnId="{5AAA05D0-B72D-49C3-BD61-086F76F191A1}">
      <dgm:prSet/>
      <dgm:spPr/>
      <dgm:t>
        <a:bodyPr/>
        <a:lstStyle/>
        <a:p>
          <a:endParaRPr lang="en-US" sz="800"/>
        </a:p>
      </dgm:t>
    </dgm:pt>
    <dgm:pt modelId="{32714793-1697-4373-A3D0-CF4027A66D3F}">
      <dgm:prSet custT="1"/>
      <dgm:spPr>
        <a:xfrm rot="5400000">
          <a:off x="7531552" y="-328105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gm:t>
    </dgm:pt>
    <dgm:pt modelId="{D036F881-A030-48A5-A22A-8B057ADFEC68}" type="parTrans" cxnId="{15ECF96B-61E1-4D9C-B3DD-BADCBE0D65A6}">
      <dgm:prSet/>
      <dgm:spPr/>
      <dgm:t>
        <a:bodyPr/>
        <a:lstStyle/>
        <a:p>
          <a:endParaRPr lang="en-US" sz="800"/>
        </a:p>
      </dgm:t>
    </dgm:pt>
    <dgm:pt modelId="{4E03CE25-D238-47BD-B9BC-B26946140696}" type="sibTrans" cxnId="{15ECF96B-61E1-4D9C-B3DD-BADCBE0D65A6}">
      <dgm:prSet/>
      <dgm:spPr/>
      <dgm:t>
        <a:bodyPr/>
        <a:lstStyle/>
        <a:p>
          <a:endParaRPr lang="en-US" sz="800"/>
        </a:p>
      </dgm:t>
    </dgm:pt>
    <dgm:pt modelId="{2184C02C-B270-4091-B2A9-DCE26E87BF2D}">
      <dgm:prSet custT="1"/>
      <dgm:spPr>
        <a:xfrm>
          <a:off x="0" y="883030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Understand</a:t>
          </a:r>
        </a:p>
      </dgm:t>
    </dgm:pt>
    <dgm:pt modelId="{008B931C-001F-4781-BF62-567630681648}" type="parTrans" cxnId="{493D68B4-1D8F-4BDF-936B-8FBD5CE3FB83}">
      <dgm:prSet/>
      <dgm:spPr/>
      <dgm:t>
        <a:bodyPr/>
        <a:lstStyle/>
        <a:p>
          <a:endParaRPr lang="en-US" sz="800"/>
        </a:p>
      </dgm:t>
    </dgm:pt>
    <dgm:pt modelId="{D228D803-C307-455F-A52A-9CCEB16F0348}" type="sibTrans" cxnId="{493D68B4-1D8F-4BDF-936B-8FBD5CE3FB83}">
      <dgm:prSet/>
      <dgm:spPr/>
      <dgm:t>
        <a:bodyPr/>
        <a:lstStyle/>
        <a:p>
          <a:endParaRPr lang="en-US" sz="800"/>
        </a:p>
      </dgm:t>
    </dgm:pt>
    <dgm:pt modelId="{97D06BD5-E2FB-4A6F-83E0-BE242FF28CB2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Clarify &amp; paraphrase</a:t>
          </a:r>
        </a:p>
      </dgm:t>
    </dgm:pt>
    <dgm:pt modelId="{3D3E8728-B8E9-4E2B-8A87-BCAE7E37417D}" type="parTrans" cxnId="{E90D615D-892B-4E9B-B560-1E429249802F}">
      <dgm:prSet/>
      <dgm:spPr/>
      <dgm:t>
        <a:bodyPr/>
        <a:lstStyle/>
        <a:p>
          <a:endParaRPr lang="en-US" sz="800"/>
        </a:p>
      </dgm:t>
    </dgm:pt>
    <dgm:pt modelId="{905DB077-E4A3-4114-96E1-282DB91F8798}" type="sibTrans" cxnId="{E90D615D-892B-4E9B-B560-1E429249802F}">
      <dgm:prSet/>
      <dgm:spPr/>
      <dgm:t>
        <a:bodyPr/>
        <a:lstStyle/>
        <a:p>
          <a:endParaRPr lang="en-US" sz="800"/>
        </a:p>
      </dgm:t>
    </dgm:pt>
    <dgm:pt modelId="{7B414F5A-C236-409A-A6BF-9584CF98A164}">
      <dgm:prSet custT="1"/>
      <dgm:spPr>
        <a:xfrm rot="5400000">
          <a:off x="7531552" y="-2399468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Avoid interrupting</a:t>
          </a:r>
        </a:p>
      </dgm:t>
    </dgm:pt>
    <dgm:pt modelId="{4270A5C7-95FE-451A-96F8-093EF85A3211}" type="parTrans" cxnId="{5C1512F1-23ED-4BDE-A073-EE78FF1C027A}">
      <dgm:prSet/>
      <dgm:spPr/>
      <dgm:t>
        <a:bodyPr/>
        <a:lstStyle/>
        <a:p>
          <a:endParaRPr lang="en-US" sz="800"/>
        </a:p>
      </dgm:t>
    </dgm:pt>
    <dgm:pt modelId="{6C0E07C6-0F1F-4FE4-917B-933FAEA39D20}" type="sibTrans" cxnId="{5C1512F1-23ED-4BDE-A073-EE78FF1C027A}">
      <dgm:prSet/>
      <dgm:spPr/>
      <dgm:t>
        <a:bodyPr/>
        <a:lstStyle/>
        <a:p>
          <a:endParaRPr lang="en-US" sz="800"/>
        </a:p>
      </dgm:t>
    </dgm:pt>
    <dgm:pt modelId="{241401FD-BE6D-493F-9F6E-451D24311EA6}">
      <dgm:prSet custT="1"/>
      <dgm:spPr>
        <a:xfrm>
          <a:off x="0" y="1764619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Recall</a:t>
          </a:r>
        </a:p>
      </dgm:t>
    </dgm:pt>
    <dgm:pt modelId="{56230CA0-56A2-41F8-95B3-0EF50E5C0A08}" type="parTrans" cxnId="{A3BEFF36-AB29-472F-A3C4-A4C4B73A0194}">
      <dgm:prSet/>
      <dgm:spPr/>
      <dgm:t>
        <a:bodyPr/>
        <a:lstStyle/>
        <a:p>
          <a:endParaRPr lang="en-US" sz="800"/>
        </a:p>
      </dgm:t>
    </dgm:pt>
    <dgm:pt modelId="{E5D2CF3C-1453-438E-BA4A-0A330F94746E}" type="sibTrans" cxnId="{A3BEFF36-AB29-472F-A3C4-A4C4B73A0194}">
      <dgm:prSet/>
      <dgm:spPr/>
      <dgm:t>
        <a:bodyPr/>
        <a:lstStyle/>
        <a:p>
          <a:endParaRPr lang="en-US" sz="800"/>
        </a:p>
      </dgm:t>
    </dgm:pt>
    <dgm:pt modelId="{50349828-9B57-4E38-B3DE-12ABC52DD242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Watching nonverbal cues will improve recall</a:t>
          </a:r>
        </a:p>
      </dgm:t>
    </dgm:pt>
    <dgm:pt modelId="{C75D5AD1-171D-4309-A921-814DE4B12D8C}" type="parTrans" cxnId="{26111F59-F3F7-4102-9B06-79CEFAF88882}">
      <dgm:prSet/>
      <dgm:spPr/>
      <dgm:t>
        <a:bodyPr/>
        <a:lstStyle/>
        <a:p>
          <a:endParaRPr lang="en-US" sz="800"/>
        </a:p>
      </dgm:t>
    </dgm:pt>
    <dgm:pt modelId="{EB6BA1C0-9A24-4E03-B974-075D0F65F6C3}" type="sibTrans" cxnId="{26111F59-F3F7-4102-9B06-79CEFAF88882}">
      <dgm:prSet/>
      <dgm:spPr/>
      <dgm:t>
        <a:bodyPr/>
        <a:lstStyle/>
        <a:p>
          <a:endParaRPr lang="en-US" sz="800"/>
        </a:p>
      </dgm:t>
    </dgm:pt>
    <dgm:pt modelId="{52E69895-9394-4883-9F31-F436D150E5B4}">
      <dgm:prSet custT="1"/>
      <dgm:spPr>
        <a:xfrm>
          <a:off x="0" y="2646208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Interpret</a:t>
          </a:r>
        </a:p>
      </dgm:t>
    </dgm:pt>
    <dgm:pt modelId="{8B5C4033-67EC-42A8-90CB-51E7EBC1F98D}" type="parTrans" cxnId="{21D3B29D-AAE9-4692-A6C8-F6C124DC78A3}">
      <dgm:prSet/>
      <dgm:spPr/>
      <dgm:t>
        <a:bodyPr/>
        <a:lstStyle/>
        <a:p>
          <a:endParaRPr lang="en-US" sz="800"/>
        </a:p>
      </dgm:t>
    </dgm:pt>
    <dgm:pt modelId="{AE22A68A-C497-488D-9279-CBFDFD444B19}" type="sibTrans" cxnId="{21D3B29D-AAE9-4692-A6C8-F6C124DC78A3}">
      <dgm:prSet/>
      <dgm:spPr/>
      <dgm:t>
        <a:bodyPr/>
        <a:lstStyle/>
        <a:p>
          <a:endParaRPr lang="en-US" sz="800"/>
        </a:p>
      </dgm:t>
    </dgm:pt>
    <dgm:pt modelId="{0D22BEA2-74C8-4823-A0C2-ACF510FB30EF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main points</a:t>
          </a:r>
        </a:p>
      </dgm:t>
    </dgm:pt>
    <dgm:pt modelId="{B14A3697-9B82-4CB3-9774-ADD9842BC000}" type="parTrans" cxnId="{4BDF0189-D369-4B1E-BDCB-EC1ACA8D9ED1}">
      <dgm:prSet/>
      <dgm:spPr/>
      <dgm:t>
        <a:bodyPr/>
        <a:lstStyle/>
        <a:p>
          <a:endParaRPr lang="en-US" sz="800"/>
        </a:p>
      </dgm:t>
    </dgm:pt>
    <dgm:pt modelId="{2A006479-F993-4001-A202-2DB049E8F3DA}" type="sibTrans" cxnId="{4BDF0189-D369-4B1E-BDCB-EC1ACA8D9ED1}">
      <dgm:prSet/>
      <dgm:spPr/>
      <dgm:t>
        <a:bodyPr/>
        <a:lstStyle/>
        <a:p>
          <a:endParaRPr lang="en-US" sz="800"/>
        </a:p>
      </dgm:t>
    </dgm:pt>
    <dgm:pt modelId="{E776E8AF-6706-4DDE-AE8F-F90B69D162E0}">
      <dgm:prSet custT="1"/>
      <dgm:spPr>
        <a:xfrm rot="5400000">
          <a:off x="7531552" y="-636291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Understand nonverbal cues</a:t>
          </a:r>
        </a:p>
      </dgm:t>
    </dgm:pt>
    <dgm:pt modelId="{F616E11F-E20C-4F35-AE9B-297F0CA00B99}" type="parTrans" cxnId="{546C7BE2-E68D-4673-9D9B-3A59826F62F6}">
      <dgm:prSet/>
      <dgm:spPr/>
      <dgm:t>
        <a:bodyPr/>
        <a:lstStyle/>
        <a:p>
          <a:endParaRPr lang="en-US" sz="800"/>
        </a:p>
      </dgm:t>
    </dgm:pt>
    <dgm:pt modelId="{6EFFF1F1-50CA-4B1C-A39D-7D36A9A57859}" type="sibTrans" cxnId="{546C7BE2-E68D-4673-9D9B-3A59826F62F6}">
      <dgm:prSet/>
      <dgm:spPr/>
      <dgm:t>
        <a:bodyPr/>
        <a:lstStyle/>
        <a:p>
          <a:endParaRPr lang="en-US" sz="800"/>
        </a:p>
      </dgm:t>
    </dgm:pt>
    <dgm:pt modelId="{0BF58517-0AB0-45B8-92D5-1C46FE1D9BFF}">
      <dgm:prSet custT="1"/>
      <dgm:spPr>
        <a:xfrm>
          <a:off x="0" y="3527797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Evaluate</a:t>
          </a:r>
        </a:p>
      </dgm:t>
    </dgm:pt>
    <dgm:pt modelId="{B2885CD0-1553-445F-8005-18853320673C}" type="parTrans" cxnId="{BA3B393E-4F0F-43FB-B106-D1CD605CCF9A}">
      <dgm:prSet/>
      <dgm:spPr/>
      <dgm:t>
        <a:bodyPr/>
        <a:lstStyle/>
        <a:p>
          <a:endParaRPr lang="en-US" sz="800"/>
        </a:p>
      </dgm:t>
    </dgm:pt>
    <dgm:pt modelId="{7B9AF2ED-8630-4292-B129-1BDBA17FC233}" type="sibTrans" cxnId="{BA3B393E-4F0F-43FB-B106-D1CD605CCF9A}">
      <dgm:prSet/>
      <dgm:spPr/>
      <dgm:t>
        <a:bodyPr/>
        <a:lstStyle/>
        <a:p>
          <a:endParaRPr lang="en-US" sz="800"/>
        </a:p>
      </dgm:t>
    </dgm:pt>
    <dgm:pt modelId="{349ECE74-14EE-4D17-9E04-DE73A4257E60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</dgm:t>
    </dgm:pt>
    <dgm:pt modelId="{E3FAB225-B922-4776-AC02-FE0A09E38E10}" type="parTrans" cxnId="{66CBFBDC-65FC-4DBC-9855-7A4761065A96}">
      <dgm:prSet/>
      <dgm:spPr/>
      <dgm:t>
        <a:bodyPr/>
        <a:lstStyle/>
        <a:p>
          <a:endParaRPr lang="en-US" sz="800"/>
        </a:p>
      </dgm:t>
    </dgm:pt>
    <dgm:pt modelId="{8628B0B4-3B13-41E5-BD5A-DE6D15B9FC5A}" type="sibTrans" cxnId="{66CBFBDC-65FC-4DBC-9855-7A4761065A96}">
      <dgm:prSet/>
      <dgm:spPr/>
      <dgm:t>
        <a:bodyPr/>
        <a:lstStyle/>
        <a:p>
          <a:endParaRPr lang="en-US" sz="800"/>
        </a:p>
      </dgm:t>
    </dgm:pt>
    <dgm:pt modelId="{77AD3AC7-890A-44AF-8AF2-0ADBAADA2653}">
      <dgm:prSet custT="1"/>
      <dgm:spPr>
        <a:xfrm rot="5400000">
          <a:off x="7531552" y="245297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gm:t>
    </dgm:pt>
    <dgm:pt modelId="{8DEF4B90-71EF-4F98-B772-36C695EB8497}" type="parTrans" cxnId="{0FC17EBC-898A-4AC1-866C-8F46A02C285F}">
      <dgm:prSet/>
      <dgm:spPr/>
      <dgm:t>
        <a:bodyPr/>
        <a:lstStyle/>
        <a:p>
          <a:endParaRPr lang="en-US" sz="800"/>
        </a:p>
      </dgm:t>
    </dgm:pt>
    <dgm:pt modelId="{B00D61DF-466E-43D5-966C-8E66B1D0127F}" type="sibTrans" cxnId="{0FC17EBC-898A-4AC1-866C-8F46A02C285F}">
      <dgm:prSet/>
      <dgm:spPr/>
      <dgm:t>
        <a:bodyPr/>
        <a:lstStyle/>
        <a:p>
          <a:endParaRPr lang="en-US" sz="800"/>
        </a:p>
      </dgm:t>
    </dgm:pt>
    <dgm:pt modelId="{59AACB29-1183-4F46-8B1A-5F41BF6C7D85}">
      <dgm:prSet custT="1"/>
      <dgm:spPr>
        <a:xfrm>
          <a:off x="0" y="4409386"/>
          <a:ext cx="4165092" cy="839608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200" dirty="0">
              <a:latin typeface="Arial"/>
              <a:ea typeface="+mn-ea"/>
              <a:cs typeface="+mn-cs"/>
            </a:rPr>
            <a:t>Respond</a:t>
          </a:r>
        </a:p>
      </dgm:t>
    </dgm:pt>
    <dgm:pt modelId="{6AED8771-C216-4FD1-82D5-62F832D0E721}" type="parTrans" cxnId="{26332E80-5DA7-42B2-856B-10FC146D32CF}">
      <dgm:prSet/>
      <dgm:spPr/>
      <dgm:t>
        <a:bodyPr/>
        <a:lstStyle/>
        <a:p>
          <a:endParaRPr lang="en-US" sz="800"/>
        </a:p>
      </dgm:t>
    </dgm:pt>
    <dgm:pt modelId="{597AAFD7-95A6-43BA-AC8A-DD53D4A4D8F1}" type="sibTrans" cxnId="{26332E80-5DA7-42B2-856B-10FC146D32CF}">
      <dgm:prSet/>
      <dgm:spPr/>
      <dgm:t>
        <a:bodyPr/>
        <a:lstStyle/>
        <a:p>
          <a:endParaRPr lang="en-US" sz="800"/>
        </a:p>
      </dgm:t>
    </dgm:pt>
    <dgm:pt modelId="{294FD496-7D59-4939-87EF-933B56D93913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Give feedback relevant to speaker’s purpose for speaking</a:t>
          </a:r>
        </a:p>
      </dgm:t>
    </dgm:pt>
    <dgm:pt modelId="{37CF046D-4C06-42C6-99A0-06C769E9C718}" type="parTrans" cxnId="{C393B81B-A5FC-4D9D-A942-DFF246FA5D59}">
      <dgm:prSet/>
      <dgm:spPr/>
      <dgm:t>
        <a:bodyPr/>
        <a:lstStyle/>
        <a:p>
          <a:endParaRPr lang="en-US" sz="800"/>
        </a:p>
      </dgm:t>
    </dgm:pt>
    <dgm:pt modelId="{A6DBF7C0-917E-4E07-AFC8-9B8037D39F85}" type="sibTrans" cxnId="{C393B81B-A5FC-4D9D-A942-DFF246FA5D59}">
      <dgm:prSet/>
      <dgm:spPr/>
      <dgm:t>
        <a:bodyPr/>
        <a:lstStyle/>
        <a:p>
          <a:endParaRPr lang="en-US" sz="800"/>
        </a:p>
      </dgm:t>
    </dgm:pt>
    <dgm:pt modelId="{CE7140EE-0589-4876-9A16-D30E24641A10}">
      <dgm:prSet custT="1"/>
      <dgm:spPr>
        <a:xfrm rot="5400000">
          <a:off x="7531552" y="1126886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gm:t>
    </dgm:pt>
    <dgm:pt modelId="{D27CA529-3F20-4F9D-AEC0-7179A7A6B03D}" type="parTrans" cxnId="{7E3E89BD-CCA1-4CEE-8C21-52C77DE3843A}">
      <dgm:prSet/>
      <dgm:spPr/>
      <dgm:t>
        <a:bodyPr/>
        <a:lstStyle/>
        <a:p>
          <a:endParaRPr lang="en-US" sz="800"/>
        </a:p>
      </dgm:t>
    </dgm:pt>
    <dgm:pt modelId="{52FC1D45-2490-47B4-927B-810D4438C3A2}" type="sibTrans" cxnId="{7E3E89BD-CCA1-4CEE-8C21-52C77DE3843A}">
      <dgm:prSet/>
      <dgm:spPr/>
      <dgm:t>
        <a:bodyPr/>
        <a:lstStyle/>
        <a:p>
          <a:endParaRPr lang="en-US" sz="800"/>
        </a:p>
      </dgm:t>
    </dgm:pt>
    <dgm:pt modelId="{14BF767D-535A-40DB-831C-15347DA5043B}">
      <dgm:prSet custT="1"/>
      <dgm:spPr>
        <a:xfrm rot="5400000">
          <a:off x="7531552" y="-1517879"/>
          <a:ext cx="671686" cy="7404608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AU" sz="7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gm:t>
    </dgm:pt>
    <dgm:pt modelId="{58AF909E-5165-44D9-AE25-41A4BB3501D7}" type="parTrans" cxnId="{53C52F76-91CE-4CA0-8AC3-FC2473765FD0}">
      <dgm:prSet/>
      <dgm:spPr/>
      <dgm:t>
        <a:bodyPr/>
        <a:lstStyle/>
        <a:p>
          <a:endParaRPr lang="en-US" sz="800"/>
        </a:p>
      </dgm:t>
    </dgm:pt>
    <dgm:pt modelId="{9B436C79-F8AE-453A-A271-6B3C008CB934}" type="sibTrans" cxnId="{53C52F76-91CE-4CA0-8AC3-FC2473765FD0}">
      <dgm:prSet/>
      <dgm:spPr/>
      <dgm:t>
        <a:bodyPr/>
        <a:lstStyle/>
        <a:p>
          <a:endParaRPr lang="en-US" sz="800"/>
        </a:p>
      </dgm:t>
    </dgm:pt>
    <dgm:pt modelId="{F00F0DDD-8F0D-40C7-B288-204DE05F41E4}" type="pres">
      <dgm:prSet presAssocID="{44FF51EC-6F57-4A2C-BC6A-3D242B837BCF}" presName="Name0" presStyleCnt="0">
        <dgm:presLayoutVars>
          <dgm:dir/>
          <dgm:animLvl val="lvl"/>
          <dgm:resizeHandles val="exact"/>
        </dgm:presLayoutVars>
      </dgm:prSet>
      <dgm:spPr/>
    </dgm:pt>
    <dgm:pt modelId="{546EBE01-8B77-4C8A-BB36-EDBE0E1AED3C}" type="pres">
      <dgm:prSet presAssocID="{7151FC6E-2EAD-478B-A694-C1F99384C164}" presName="linNode" presStyleCnt="0"/>
      <dgm:spPr/>
    </dgm:pt>
    <dgm:pt modelId="{2B80D8C5-38A8-4249-86BA-6C6702B044EB}" type="pres">
      <dgm:prSet presAssocID="{7151FC6E-2EAD-478B-A694-C1F99384C164}" presName="parentText" presStyleLbl="node1" presStyleIdx="0" presStyleCnt="6">
        <dgm:presLayoutVars>
          <dgm:chMax val="1"/>
          <dgm:bulletEnabled val="1"/>
        </dgm:presLayoutVars>
      </dgm:prSet>
      <dgm:spPr/>
    </dgm:pt>
    <dgm:pt modelId="{85C7BE44-2F1C-40B0-9E69-8C52F03671AB}" type="pres">
      <dgm:prSet presAssocID="{7151FC6E-2EAD-478B-A694-C1F99384C164}" presName="descendantText" presStyleLbl="alignAccFollowNode1" presStyleIdx="0" presStyleCnt="6">
        <dgm:presLayoutVars>
          <dgm:bulletEnabled val="1"/>
        </dgm:presLayoutVars>
      </dgm:prSet>
      <dgm:spPr/>
    </dgm:pt>
    <dgm:pt modelId="{AE8E3A61-86C8-4154-A96B-EB098C3BF078}" type="pres">
      <dgm:prSet presAssocID="{8A02DF3D-1A06-4B39-A830-08071E89B41A}" presName="sp" presStyleCnt="0"/>
      <dgm:spPr/>
    </dgm:pt>
    <dgm:pt modelId="{D9F977E4-5941-4A80-BA63-195F5710F233}" type="pres">
      <dgm:prSet presAssocID="{2184C02C-B270-4091-B2A9-DCE26E87BF2D}" presName="linNode" presStyleCnt="0"/>
      <dgm:spPr/>
    </dgm:pt>
    <dgm:pt modelId="{C86A8F79-968D-48A9-9AD6-6AEC846FE4D9}" type="pres">
      <dgm:prSet presAssocID="{2184C02C-B270-4091-B2A9-DCE26E87BF2D}" presName="parentText" presStyleLbl="node1" presStyleIdx="1" presStyleCnt="6">
        <dgm:presLayoutVars>
          <dgm:chMax val="1"/>
          <dgm:bulletEnabled val="1"/>
        </dgm:presLayoutVars>
      </dgm:prSet>
      <dgm:spPr/>
    </dgm:pt>
    <dgm:pt modelId="{60FE5E29-60E1-4AD1-B420-158365DD2136}" type="pres">
      <dgm:prSet presAssocID="{2184C02C-B270-4091-B2A9-DCE26E87BF2D}" presName="descendantText" presStyleLbl="alignAccFollowNode1" presStyleIdx="1" presStyleCnt="6">
        <dgm:presLayoutVars>
          <dgm:bulletEnabled val="1"/>
        </dgm:presLayoutVars>
      </dgm:prSet>
      <dgm:spPr/>
    </dgm:pt>
    <dgm:pt modelId="{D79FB7E1-4C06-4CC6-8378-DD77E86206F1}" type="pres">
      <dgm:prSet presAssocID="{D228D803-C307-455F-A52A-9CCEB16F0348}" presName="sp" presStyleCnt="0"/>
      <dgm:spPr/>
    </dgm:pt>
    <dgm:pt modelId="{6C1B7792-E18C-45CE-9A8B-7FC21FAB4A50}" type="pres">
      <dgm:prSet presAssocID="{241401FD-BE6D-493F-9F6E-451D24311EA6}" presName="linNode" presStyleCnt="0"/>
      <dgm:spPr/>
    </dgm:pt>
    <dgm:pt modelId="{0E006E8B-E6CE-4A39-B4B6-2F1CA893A2B5}" type="pres">
      <dgm:prSet presAssocID="{241401FD-BE6D-493F-9F6E-451D24311EA6}" presName="parentText" presStyleLbl="node1" presStyleIdx="2" presStyleCnt="6">
        <dgm:presLayoutVars>
          <dgm:chMax val="1"/>
          <dgm:bulletEnabled val="1"/>
        </dgm:presLayoutVars>
      </dgm:prSet>
      <dgm:spPr/>
    </dgm:pt>
    <dgm:pt modelId="{F1DCC119-8B39-415B-9ECA-9860EE88F0B6}" type="pres">
      <dgm:prSet presAssocID="{241401FD-BE6D-493F-9F6E-451D24311EA6}" presName="descendantText" presStyleLbl="alignAccFollowNode1" presStyleIdx="2" presStyleCnt="6">
        <dgm:presLayoutVars>
          <dgm:bulletEnabled val="1"/>
        </dgm:presLayoutVars>
      </dgm:prSet>
      <dgm:spPr/>
    </dgm:pt>
    <dgm:pt modelId="{42417F4F-F6A2-4194-9C7C-AE019C642E2B}" type="pres">
      <dgm:prSet presAssocID="{E5D2CF3C-1453-438E-BA4A-0A330F94746E}" presName="sp" presStyleCnt="0"/>
      <dgm:spPr/>
    </dgm:pt>
    <dgm:pt modelId="{15E88995-9569-49BD-B7D8-02A6281BADA3}" type="pres">
      <dgm:prSet presAssocID="{52E69895-9394-4883-9F31-F436D150E5B4}" presName="linNode" presStyleCnt="0"/>
      <dgm:spPr/>
    </dgm:pt>
    <dgm:pt modelId="{36BDDE3D-9689-42BA-90FD-1AC02411BDF3}" type="pres">
      <dgm:prSet presAssocID="{52E69895-9394-4883-9F31-F436D150E5B4}" presName="parentText" presStyleLbl="node1" presStyleIdx="3" presStyleCnt="6">
        <dgm:presLayoutVars>
          <dgm:chMax val="1"/>
          <dgm:bulletEnabled val="1"/>
        </dgm:presLayoutVars>
      </dgm:prSet>
      <dgm:spPr/>
    </dgm:pt>
    <dgm:pt modelId="{14E8E65F-676D-4E93-BFBA-6CCE80A7B3BB}" type="pres">
      <dgm:prSet presAssocID="{52E69895-9394-4883-9F31-F436D150E5B4}" presName="descendantText" presStyleLbl="alignAccFollowNode1" presStyleIdx="3" presStyleCnt="6">
        <dgm:presLayoutVars>
          <dgm:bulletEnabled val="1"/>
        </dgm:presLayoutVars>
      </dgm:prSet>
      <dgm:spPr/>
    </dgm:pt>
    <dgm:pt modelId="{AD8690A4-5756-481A-944C-00483F071972}" type="pres">
      <dgm:prSet presAssocID="{AE22A68A-C497-488D-9279-CBFDFD444B19}" presName="sp" presStyleCnt="0"/>
      <dgm:spPr/>
    </dgm:pt>
    <dgm:pt modelId="{A2DAC623-F2FE-4085-834E-510EB91AC309}" type="pres">
      <dgm:prSet presAssocID="{0BF58517-0AB0-45B8-92D5-1C46FE1D9BFF}" presName="linNode" presStyleCnt="0"/>
      <dgm:spPr/>
    </dgm:pt>
    <dgm:pt modelId="{E2A0C5EE-BF0C-42C5-A3D3-6C0FE87D368A}" type="pres">
      <dgm:prSet presAssocID="{0BF58517-0AB0-45B8-92D5-1C46FE1D9BFF}" presName="parentText" presStyleLbl="node1" presStyleIdx="4" presStyleCnt="6">
        <dgm:presLayoutVars>
          <dgm:chMax val="1"/>
          <dgm:bulletEnabled val="1"/>
        </dgm:presLayoutVars>
      </dgm:prSet>
      <dgm:spPr/>
    </dgm:pt>
    <dgm:pt modelId="{F0642862-B435-41FE-8A20-A0A11103CDC4}" type="pres">
      <dgm:prSet presAssocID="{0BF58517-0AB0-45B8-92D5-1C46FE1D9BFF}" presName="descendantText" presStyleLbl="alignAccFollowNode1" presStyleIdx="4" presStyleCnt="6">
        <dgm:presLayoutVars>
          <dgm:bulletEnabled val="1"/>
        </dgm:presLayoutVars>
      </dgm:prSet>
      <dgm:spPr/>
    </dgm:pt>
    <dgm:pt modelId="{649A9754-C6E4-4C3A-8079-06E19E9D179C}" type="pres">
      <dgm:prSet presAssocID="{7B9AF2ED-8630-4292-B129-1BDBA17FC233}" presName="sp" presStyleCnt="0"/>
      <dgm:spPr/>
    </dgm:pt>
    <dgm:pt modelId="{2BA3BFFC-BE1F-4078-B18C-35A660F75CFD}" type="pres">
      <dgm:prSet presAssocID="{59AACB29-1183-4F46-8B1A-5F41BF6C7D85}" presName="linNode" presStyleCnt="0"/>
      <dgm:spPr/>
    </dgm:pt>
    <dgm:pt modelId="{C20E39C7-1514-4E03-807E-C3568D7C5B50}" type="pres">
      <dgm:prSet presAssocID="{59AACB29-1183-4F46-8B1A-5F41BF6C7D85}" presName="parentText" presStyleLbl="node1" presStyleIdx="5" presStyleCnt="6">
        <dgm:presLayoutVars>
          <dgm:chMax val="1"/>
          <dgm:bulletEnabled val="1"/>
        </dgm:presLayoutVars>
      </dgm:prSet>
      <dgm:spPr/>
    </dgm:pt>
    <dgm:pt modelId="{5F9EF339-C18C-49D8-B1AF-2080AE8D5F9E}" type="pres">
      <dgm:prSet presAssocID="{59AACB29-1183-4F46-8B1A-5F41BF6C7D85}" presName="descendantText" presStyleLbl="alignAccFollowNode1" presStyleIdx="5" presStyleCnt="6">
        <dgm:presLayoutVars>
          <dgm:bulletEnabled val="1"/>
        </dgm:presLayoutVars>
      </dgm:prSet>
      <dgm:spPr/>
    </dgm:pt>
  </dgm:ptLst>
  <dgm:cxnLst>
    <dgm:cxn modelId="{A70D3500-3AD5-4EF6-8405-E4D808C8D1B8}" type="presOf" srcId="{A808FED3-1D50-4F88-9908-54371C9E47E6}" destId="{85C7BE44-2F1C-40B0-9E69-8C52F03671AB}" srcOrd="0" destOrd="0" presId="urn:microsoft.com/office/officeart/2005/8/layout/vList5"/>
    <dgm:cxn modelId="{DB8B3109-3307-40C0-B485-0190F96462B3}" type="presOf" srcId="{77AD3AC7-890A-44AF-8AF2-0ADBAADA2653}" destId="{F0642862-B435-41FE-8A20-A0A11103CDC4}" srcOrd="0" destOrd="1" presId="urn:microsoft.com/office/officeart/2005/8/layout/vList5"/>
    <dgm:cxn modelId="{B455030D-1C0F-4FFE-B88C-238F62CEFEB4}" type="presOf" srcId="{7B414F5A-C236-409A-A6BF-9584CF98A164}" destId="{60FE5E29-60E1-4AD1-B420-158365DD2136}" srcOrd="0" destOrd="1" presId="urn:microsoft.com/office/officeart/2005/8/layout/vList5"/>
    <dgm:cxn modelId="{E0B67C0E-6D09-4049-94E0-50B385DBC79E}" type="presOf" srcId="{52E69895-9394-4883-9F31-F436D150E5B4}" destId="{36BDDE3D-9689-42BA-90FD-1AC02411BDF3}" srcOrd="0" destOrd="0" presId="urn:microsoft.com/office/officeart/2005/8/layout/vList5"/>
    <dgm:cxn modelId="{C393B81B-A5FC-4D9D-A942-DFF246FA5D59}" srcId="{59AACB29-1183-4F46-8B1A-5F41BF6C7D85}" destId="{294FD496-7D59-4939-87EF-933B56D93913}" srcOrd="0" destOrd="0" parTransId="{37CF046D-4C06-42C6-99A0-06C769E9C718}" sibTransId="{A6DBF7C0-917E-4E07-AFC8-9B8037D39F85}"/>
    <dgm:cxn modelId="{CFAFC62D-7517-4693-BED7-D9B50459AEC9}" type="presOf" srcId="{0BF58517-0AB0-45B8-92D5-1C46FE1D9BFF}" destId="{E2A0C5EE-BF0C-42C5-A3D3-6C0FE87D368A}" srcOrd="0" destOrd="0" presId="urn:microsoft.com/office/officeart/2005/8/layout/vList5"/>
    <dgm:cxn modelId="{A3BEFF36-AB29-472F-A3C4-A4C4B73A0194}" srcId="{44FF51EC-6F57-4A2C-BC6A-3D242B837BCF}" destId="{241401FD-BE6D-493F-9F6E-451D24311EA6}" srcOrd="2" destOrd="0" parTransId="{56230CA0-56A2-41F8-95B3-0EF50E5C0A08}" sibTransId="{E5D2CF3C-1453-438E-BA4A-0A330F94746E}"/>
    <dgm:cxn modelId="{A096ED3B-5E29-490F-A946-EDE3241513C5}" type="presOf" srcId="{59AACB29-1183-4F46-8B1A-5F41BF6C7D85}" destId="{C20E39C7-1514-4E03-807E-C3568D7C5B50}" srcOrd="0" destOrd="0" presId="urn:microsoft.com/office/officeart/2005/8/layout/vList5"/>
    <dgm:cxn modelId="{BA3B393E-4F0F-43FB-B106-D1CD605CCF9A}" srcId="{44FF51EC-6F57-4A2C-BC6A-3D242B837BCF}" destId="{0BF58517-0AB0-45B8-92D5-1C46FE1D9BFF}" srcOrd="4" destOrd="0" parTransId="{B2885CD0-1553-445F-8005-18853320673C}" sibTransId="{7B9AF2ED-8630-4292-B129-1BDBA17FC233}"/>
    <dgm:cxn modelId="{E90D615D-892B-4E9B-B560-1E429249802F}" srcId="{2184C02C-B270-4091-B2A9-DCE26E87BF2D}" destId="{97D06BD5-E2FB-4A6F-83E0-BE242FF28CB2}" srcOrd="0" destOrd="0" parTransId="{3D3E8728-B8E9-4E2B-8A87-BCAE7E37417D}" sibTransId="{905DB077-E4A3-4114-96E1-282DB91F8798}"/>
    <dgm:cxn modelId="{33B1B05D-A2BB-4C10-B2F1-96EF752EDFDF}" type="presOf" srcId="{E776E8AF-6706-4DDE-AE8F-F90B69D162E0}" destId="{14E8E65F-676D-4E93-BFBA-6CCE80A7B3BB}" srcOrd="0" destOrd="1" presId="urn:microsoft.com/office/officeart/2005/8/layout/vList5"/>
    <dgm:cxn modelId="{5F270B49-2E71-4CCA-A33A-6033D7463609}" type="presOf" srcId="{349ECE74-14EE-4D17-9E04-DE73A4257E60}" destId="{F0642862-B435-41FE-8A20-A0A11103CDC4}" srcOrd="0" destOrd="0" presId="urn:microsoft.com/office/officeart/2005/8/layout/vList5"/>
    <dgm:cxn modelId="{775C8B4B-6EA9-4E64-B21C-156C0DF92FB4}" type="presOf" srcId="{14BF767D-535A-40DB-831C-15347DA5043B}" destId="{F1DCC119-8B39-415B-9ECA-9860EE88F0B6}" srcOrd="0" destOrd="1" presId="urn:microsoft.com/office/officeart/2005/8/layout/vList5"/>
    <dgm:cxn modelId="{15ECF96B-61E1-4D9C-B3DD-BADCBE0D65A6}" srcId="{7151FC6E-2EAD-478B-A694-C1F99384C164}" destId="{32714793-1697-4373-A3D0-CF4027A66D3F}" srcOrd="1" destOrd="0" parTransId="{D036F881-A030-48A5-A22A-8B057ADFEC68}" sibTransId="{4E03CE25-D238-47BD-B9BC-B26946140696}"/>
    <dgm:cxn modelId="{A6CF3F4F-C68E-403D-A6A9-6A96444351E7}" type="presOf" srcId="{97D06BD5-E2FB-4A6F-83E0-BE242FF28CB2}" destId="{60FE5E29-60E1-4AD1-B420-158365DD2136}" srcOrd="0" destOrd="0" presId="urn:microsoft.com/office/officeart/2005/8/layout/vList5"/>
    <dgm:cxn modelId="{53C52F76-91CE-4CA0-8AC3-FC2473765FD0}" srcId="{241401FD-BE6D-493F-9F6E-451D24311EA6}" destId="{14BF767D-535A-40DB-831C-15347DA5043B}" srcOrd="1" destOrd="0" parTransId="{58AF909E-5165-44D9-AE25-41A4BB3501D7}" sibTransId="{9B436C79-F8AE-453A-A271-6B3C008CB934}"/>
    <dgm:cxn modelId="{26111F59-F3F7-4102-9B06-79CEFAF88882}" srcId="{241401FD-BE6D-493F-9F6E-451D24311EA6}" destId="{50349828-9B57-4E38-B3DE-12ABC52DD242}" srcOrd="0" destOrd="0" parTransId="{C75D5AD1-171D-4309-A921-814DE4B12D8C}" sibTransId="{EB6BA1C0-9A24-4E03-B974-075D0F65F6C3}"/>
    <dgm:cxn modelId="{26332E80-5DA7-42B2-856B-10FC146D32CF}" srcId="{44FF51EC-6F57-4A2C-BC6A-3D242B837BCF}" destId="{59AACB29-1183-4F46-8B1A-5F41BF6C7D85}" srcOrd="5" destOrd="0" parTransId="{6AED8771-C216-4FD1-82D5-62F832D0E721}" sibTransId="{597AAFD7-95A6-43BA-AC8A-DD53D4A4D8F1}"/>
    <dgm:cxn modelId="{2250E287-5A8B-4C17-8E43-AF2A367FE9BE}" type="presOf" srcId="{44FF51EC-6F57-4A2C-BC6A-3D242B837BCF}" destId="{F00F0DDD-8F0D-40C7-B288-204DE05F41E4}" srcOrd="0" destOrd="0" presId="urn:microsoft.com/office/officeart/2005/8/layout/vList5"/>
    <dgm:cxn modelId="{4BDF0189-D369-4B1E-BDCB-EC1ACA8D9ED1}" srcId="{52E69895-9394-4883-9F31-F436D150E5B4}" destId="{0D22BEA2-74C8-4823-A0C2-ACF510FB30EF}" srcOrd="0" destOrd="0" parTransId="{B14A3697-9B82-4CB3-9774-ADD9842BC000}" sibTransId="{2A006479-F993-4001-A202-2DB049E8F3DA}"/>
    <dgm:cxn modelId="{6ADC9695-0D94-4159-AB86-371003BDEB17}" type="presOf" srcId="{7151FC6E-2EAD-478B-A694-C1F99384C164}" destId="{2B80D8C5-38A8-4249-86BA-6C6702B044EB}" srcOrd="0" destOrd="0" presId="urn:microsoft.com/office/officeart/2005/8/layout/vList5"/>
    <dgm:cxn modelId="{91A1FB9A-B9CD-4627-AB66-07C59C120A28}" type="presOf" srcId="{CE7140EE-0589-4876-9A16-D30E24641A10}" destId="{5F9EF339-C18C-49D8-B1AF-2080AE8D5F9E}" srcOrd="0" destOrd="1" presId="urn:microsoft.com/office/officeart/2005/8/layout/vList5"/>
    <dgm:cxn modelId="{21D3B29D-AAE9-4692-A6C8-F6C124DC78A3}" srcId="{44FF51EC-6F57-4A2C-BC6A-3D242B837BCF}" destId="{52E69895-9394-4883-9F31-F436D150E5B4}" srcOrd="3" destOrd="0" parTransId="{8B5C4033-67EC-42A8-90CB-51E7EBC1F98D}" sibTransId="{AE22A68A-C497-488D-9279-CBFDFD444B19}"/>
    <dgm:cxn modelId="{8E4252A5-7C1B-4475-9551-C7582B807719}" type="presOf" srcId="{294FD496-7D59-4939-87EF-933B56D93913}" destId="{5F9EF339-C18C-49D8-B1AF-2080AE8D5F9E}" srcOrd="0" destOrd="0" presId="urn:microsoft.com/office/officeart/2005/8/layout/vList5"/>
    <dgm:cxn modelId="{493D68B4-1D8F-4BDF-936B-8FBD5CE3FB83}" srcId="{44FF51EC-6F57-4A2C-BC6A-3D242B837BCF}" destId="{2184C02C-B270-4091-B2A9-DCE26E87BF2D}" srcOrd="1" destOrd="0" parTransId="{008B931C-001F-4781-BF62-567630681648}" sibTransId="{D228D803-C307-455F-A52A-9CCEB16F0348}"/>
    <dgm:cxn modelId="{EA7518B7-19A6-48BA-9BA1-157680C8665E}" type="presOf" srcId="{32714793-1697-4373-A3D0-CF4027A66D3F}" destId="{85C7BE44-2F1C-40B0-9E69-8C52F03671AB}" srcOrd="0" destOrd="1" presId="urn:microsoft.com/office/officeart/2005/8/layout/vList5"/>
    <dgm:cxn modelId="{9CE005B8-C956-483A-A25B-CDDAF24848DC}" type="presOf" srcId="{0D22BEA2-74C8-4823-A0C2-ACF510FB30EF}" destId="{14E8E65F-676D-4E93-BFBA-6CCE80A7B3BB}" srcOrd="0" destOrd="0" presId="urn:microsoft.com/office/officeart/2005/8/layout/vList5"/>
    <dgm:cxn modelId="{0FC17EBC-898A-4AC1-866C-8F46A02C285F}" srcId="{0BF58517-0AB0-45B8-92D5-1C46FE1D9BFF}" destId="{77AD3AC7-890A-44AF-8AF2-0ADBAADA2653}" srcOrd="1" destOrd="0" parTransId="{8DEF4B90-71EF-4F98-B772-36C695EB8497}" sibTransId="{B00D61DF-466E-43D5-966C-8E66B1D0127F}"/>
    <dgm:cxn modelId="{7E3E89BD-CCA1-4CEE-8C21-52C77DE3843A}" srcId="{59AACB29-1183-4F46-8B1A-5F41BF6C7D85}" destId="{CE7140EE-0589-4876-9A16-D30E24641A10}" srcOrd="1" destOrd="0" parTransId="{D27CA529-3F20-4F9D-AEC0-7179A7A6B03D}" sibTransId="{52FC1D45-2490-47B4-927B-810D4438C3A2}"/>
    <dgm:cxn modelId="{A9BC94CF-44F7-4A6F-A50D-1832A3502F4A}" type="presOf" srcId="{2184C02C-B270-4091-B2A9-DCE26E87BF2D}" destId="{C86A8F79-968D-48A9-9AD6-6AEC846FE4D9}" srcOrd="0" destOrd="0" presId="urn:microsoft.com/office/officeart/2005/8/layout/vList5"/>
    <dgm:cxn modelId="{5AAA05D0-B72D-49C3-BD61-086F76F191A1}" srcId="{7151FC6E-2EAD-478B-A694-C1F99384C164}" destId="{A808FED3-1D50-4F88-9908-54371C9E47E6}" srcOrd="0" destOrd="0" parTransId="{7D763B56-F5E4-4308-B3E6-800EFF717EF0}" sibTransId="{E283E40B-CFAC-4073-80EC-6C38BEF5665A}"/>
    <dgm:cxn modelId="{8D0189D6-B289-4464-9657-AC1F134E1B27}" type="presOf" srcId="{50349828-9B57-4E38-B3DE-12ABC52DD242}" destId="{F1DCC119-8B39-415B-9ECA-9860EE88F0B6}" srcOrd="0" destOrd="0" presId="urn:microsoft.com/office/officeart/2005/8/layout/vList5"/>
    <dgm:cxn modelId="{1DE537DA-35C3-4987-B70C-D81376BD8A36}" srcId="{44FF51EC-6F57-4A2C-BC6A-3D242B837BCF}" destId="{7151FC6E-2EAD-478B-A694-C1F99384C164}" srcOrd="0" destOrd="0" parTransId="{D6A1684F-CA69-471E-9BBC-09CE7F645DC4}" sibTransId="{8A02DF3D-1A06-4B39-A830-08071E89B41A}"/>
    <dgm:cxn modelId="{F2F4F1DA-E6C4-4D7D-9F42-66AD0A91E4E5}" type="presOf" srcId="{241401FD-BE6D-493F-9F6E-451D24311EA6}" destId="{0E006E8B-E6CE-4A39-B4B6-2F1CA893A2B5}" srcOrd="0" destOrd="0" presId="urn:microsoft.com/office/officeart/2005/8/layout/vList5"/>
    <dgm:cxn modelId="{66CBFBDC-65FC-4DBC-9855-7A4761065A96}" srcId="{0BF58517-0AB0-45B8-92D5-1C46FE1D9BFF}" destId="{349ECE74-14EE-4D17-9E04-DE73A4257E60}" srcOrd="0" destOrd="0" parTransId="{E3FAB225-B922-4776-AC02-FE0A09E38E10}" sibTransId="{8628B0B4-3B13-41E5-BD5A-DE6D15B9FC5A}"/>
    <dgm:cxn modelId="{546C7BE2-E68D-4673-9D9B-3A59826F62F6}" srcId="{52E69895-9394-4883-9F31-F436D150E5B4}" destId="{E776E8AF-6706-4DDE-AE8F-F90B69D162E0}" srcOrd="1" destOrd="0" parTransId="{F616E11F-E20C-4F35-AE9B-297F0CA00B99}" sibTransId="{6EFFF1F1-50CA-4B1C-A39D-7D36A9A57859}"/>
    <dgm:cxn modelId="{5C1512F1-23ED-4BDE-A073-EE78FF1C027A}" srcId="{2184C02C-B270-4091-B2A9-DCE26E87BF2D}" destId="{7B414F5A-C236-409A-A6BF-9584CF98A164}" srcOrd="1" destOrd="0" parTransId="{4270A5C7-95FE-451A-96F8-093EF85A3211}" sibTransId="{6C0E07C6-0F1F-4FE4-917B-933FAEA39D20}"/>
    <dgm:cxn modelId="{827AF45D-D4E4-4101-8821-B74102B9A843}" type="presParOf" srcId="{F00F0DDD-8F0D-40C7-B288-204DE05F41E4}" destId="{546EBE01-8B77-4C8A-BB36-EDBE0E1AED3C}" srcOrd="0" destOrd="0" presId="urn:microsoft.com/office/officeart/2005/8/layout/vList5"/>
    <dgm:cxn modelId="{19A8B930-344C-4DAE-B12C-746124B4AAB3}" type="presParOf" srcId="{546EBE01-8B77-4C8A-BB36-EDBE0E1AED3C}" destId="{2B80D8C5-38A8-4249-86BA-6C6702B044EB}" srcOrd="0" destOrd="0" presId="urn:microsoft.com/office/officeart/2005/8/layout/vList5"/>
    <dgm:cxn modelId="{80677C71-2D9D-46B4-871B-6F2EF59E30E5}" type="presParOf" srcId="{546EBE01-8B77-4C8A-BB36-EDBE0E1AED3C}" destId="{85C7BE44-2F1C-40B0-9E69-8C52F03671AB}" srcOrd="1" destOrd="0" presId="urn:microsoft.com/office/officeart/2005/8/layout/vList5"/>
    <dgm:cxn modelId="{9B44A038-1E1C-4B2E-9582-8A0812F60BC9}" type="presParOf" srcId="{F00F0DDD-8F0D-40C7-B288-204DE05F41E4}" destId="{AE8E3A61-86C8-4154-A96B-EB098C3BF078}" srcOrd="1" destOrd="0" presId="urn:microsoft.com/office/officeart/2005/8/layout/vList5"/>
    <dgm:cxn modelId="{C7B9BEF4-E491-4F0E-B01A-DF761723276A}" type="presParOf" srcId="{F00F0DDD-8F0D-40C7-B288-204DE05F41E4}" destId="{D9F977E4-5941-4A80-BA63-195F5710F233}" srcOrd="2" destOrd="0" presId="urn:microsoft.com/office/officeart/2005/8/layout/vList5"/>
    <dgm:cxn modelId="{3E83D21D-D3A4-43D8-A451-43C07D2F95AB}" type="presParOf" srcId="{D9F977E4-5941-4A80-BA63-195F5710F233}" destId="{C86A8F79-968D-48A9-9AD6-6AEC846FE4D9}" srcOrd="0" destOrd="0" presId="urn:microsoft.com/office/officeart/2005/8/layout/vList5"/>
    <dgm:cxn modelId="{119B384C-95DB-4620-926E-E7C4BF4020D9}" type="presParOf" srcId="{D9F977E4-5941-4A80-BA63-195F5710F233}" destId="{60FE5E29-60E1-4AD1-B420-158365DD2136}" srcOrd="1" destOrd="0" presId="urn:microsoft.com/office/officeart/2005/8/layout/vList5"/>
    <dgm:cxn modelId="{0D24F22C-6728-438C-85AD-7576FDC2F972}" type="presParOf" srcId="{F00F0DDD-8F0D-40C7-B288-204DE05F41E4}" destId="{D79FB7E1-4C06-4CC6-8378-DD77E86206F1}" srcOrd="3" destOrd="0" presId="urn:microsoft.com/office/officeart/2005/8/layout/vList5"/>
    <dgm:cxn modelId="{AE1FE812-3232-4797-A3A7-23167085078E}" type="presParOf" srcId="{F00F0DDD-8F0D-40C7-B288-204DE05F41E4}" destId="{6C1B7792-E18C-45CE-9A8B-7FC21FAB4A50}" srcOrd="4" destOrd="0" presId="urn:microsoft.com/office/officeart/2005/8/layout/vList5"/>
    <dgm:cxn modelId="{11A88258-D03C-4711-8B00-05EB8ED518E2}" type="presParOf" srcId="{6C1B7792-E18C-45CE-9A8B-7FC21FAB4A50}" destId="{0E006E8B-E6CE-4A39-B4B6-2F1CA893A2B5}" srcOrd="0" destOrd="0" presId="urn:microsoft.com/office/officeart/2005/8/layout/vList5"/>
    <dgm:cxn modelId="{9C8529B6-77F0-458A-83E2-BE9DA38EFF6E}" type="presParOf" srcId="{6C1B7792-E18C-45CE-9A8B-7FC21FAB4A50}" destId="{F1DCC119-8B39-415B-9ECA-9860EE88F0B6}" srcOrd="1" destOrd="0" presId="urn:microsoft.com/office/officeart/2005/8/layout/vList5"/>
    <dgm:cxn modelId="{A8B04501-03AA-4D85-96DC-15A87686FF48}" type="presParOf" srcId="{F00F0DDD-8F0D-40C7-B288-204DE05F41E4}" destId="{42417F4F-F6A2-4194-9C7C-AE019C642E2B}" srcOrd="5" destOrd="0" presId="urn:microsoft.com/office/officeart/2005/8/layout/vList5"/>
    <dgm:cxn modelId="{AAE5D416-1DF1-4A97-9F20-7A6CCF0415C2}" type="presParOf" srcId="{F00F0DDD-8F0D-40C7-B288-204DE05F41E4}" destId="{15E88995-9569-49BD-B7D8-02A6281BADA3}" srcOrd="6" destOrd="0" presId="urn:microsoft.com/office/officeart/2005/8/layout/vList5"/>
    <dgm:cxn modelId="{C1596ACC-5904-4F87-912B-7B689392B432}" type="presParOf" srcId="{15E88995-9569-49BD-B7D8-02A6281BADA3}" destId="{36BDDE3D-9689-42BA-90FD-1AC02411BDF3}" srcOrd="0" destOrd="0" presId="urn:microsoft.com/office/officeart/2005/8/layout/vList5"/>
    <dgm:cxn modelId="{1216E745-0FC4-413B-BDFB-D7170459CA0B}" type="presParOf" srcId="{15E88995-9569-49BD-B7D8-02A6281BADA3}" destId="{14E8E65F-676D-4E93-BFBA-6CCE80A7B3BB}" srcOrd="1" destOrd="0" presId="urn:microsoft.com/office/officeart/2005/8/layout/vList5"/>
    <dgm:cxn modelId="{36DBF058-CC86-4E18-BA4D-984889B19627}" type="presParOf" srcId="{F00F0DDD-8F0D-40C7-B288-204DE05F41E4}" destId="{AD8690A4-5756-481A-944C-00483F071972}" srcOrd="7" destOrd="0" presId="urn:microsoft.com/office/officeart/2005/8/layout/vList5"/>
    <dgm:cxn modelId="{137561B1-2452-41E4-B11D-AD521ECE9C70}" type="presParOf" srcId="{F00F0DDD-8F0D-40C7-B288-204DE05F41E4}" destId="{A2DAC623-F2FE-4085-834E-510EB91AC309}" srcOrd="8" destOrd="0" presId="urn:microsoft.com/office/officeart/2005/8/layout/vList5"/>
    <dgm:cxn modelId="{629BA057-88AA-44C1-8680-350C3DC47D67}" type="presParOf" srcId="{A2DAC623-F2FE-4085-834E-510EB91AC309}" destId="{E2A0C5EE-BF0C-42C5-A3D3-6C0FE87D368A}" srcOrd="0" destOrd="0" presId="urn:microsoft.com/office/officeart/2005/8/layout/vList5"/>
    <dgm:cxn modelId="{28F144BC-DF41-4205-9232-548C65C2A001}" type="presParOf" srcId="{A2DAC623-F2FE-4085-834E-510EB91AC309}" destId="{F0642862-B435-41FE-8A20-A0A11103CDC4}" srcOrd="1" destOrd="0" presId="urn:microsoft.com/office/officeart/2005/8/layout/vList5"/>
    <dgm:cxn modelId="{1EA7B660-5B71-4675-B448-9AE65FD6DAE5}" type="presParOf" srcId="{F00F0DDD-8F0D-40C7-B288-204DE05F41E4}" destId="{649A9754-C6E4-4C3A-8079-06E19E9D179C}" srcOrd="9" destOrd="0" presId="urn:microsoft.com/office/officeart/2005/8/layout/vList5"/>
    <dgm:cxn modelId="{212A7AFE-B237-4423-B987-D0B0D6D37165}" type="presParOf" srcId="{F00F0DDD-8F0D-40C7-B288-204DE05F41E4}" destId="{2BA3BFFC-BE1F-4078-B18C-35A660F75CFD}" srcOrd="10" destOrd="0" presId="urn:microsoft.com/office/officeart/2005/8/layout/vList5"/>
    <dgm:cxn modelId="{76FC6D2D-3DBB-41DC-9110-522AB534534C}" type="presParOf" srcId="{2BA3BFFC-BE1F-4078-B18C-35A660F75CFD}" destId="{C20E39C7-1514-4E03-807E-C3568D7C5B50}" srcOrd="0" destOrd="0" presId="urn:microsoft.com/office/officeart/2005/8/layout/vList5"/>
    <dgm:cxn modelId="{2B03BC3E-CA20-409E-9FEE-53FF873EC306}" type="presParOf" srcId="{2BA3BFFC-BE1F-4078-B18C-35A660F75CFD}" destId="{5F9EF339-C18C-49D8-B1AF-2080AE8D5F9E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B63C08B-2107-4409-9D37-7686F2D3E535}" type="doc">
      <dgm:prSet loTypeId="urn:microsoft.com/office/officeart/2005/8/layout/list1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n-US"/>
        </a:p>
      </dgm:t>
    </dgm:pt>
    <dgm:pt modelId="{D38235FA-9CCA-4BB6-B012-F5BD72BE565D}">
      <dgm:prSet phldrT="[Text]" custT="1"/>
      <dgm:spPr>
        <a:xfrm>
          <a:off x="160514" y="5642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Feelings</a:t>
          </a:r>
        </a:p>
      </dgm:t>
    </dgm:pt>
    <dgm:pt modelId="{13850EC9-A5F0-44DF-BD7F-F9C70AAD25F3}" type="parTrans" cxnId="{C243577D-74F5-45D1-B918-E938704DB9EE}">
      <dgm:prSet/>
      <dgm:spPr/>
      <dgm:t>
        <a:bodyPr/>
        <a:lstStyle/>
        <a:p>
          <a:endParaRPr lang="en-US" sz="1100"/>
        </a:p>
      </dgm:t>
    </dgm:pt>
    <dgm:pt modelId="{4DABBB4C-CC6D-4522-AB14-BDE67848FF34}" type="sibTrans" cxnId="{C243577D-74F5-45D1-B918-E938704DB9EE}">
      <dgm:prSet/>
      <dgm:spPr/>
      <dgm:t>
        <a:bodyPr/>
        <a:lstStyle/>
        <a:p>
          <a:endParaRPr lang="en-US" sz="1100"/>
        </a:p>
      </dgm:t>
    </dgm:pt>
    <dgm:pt modelId="{FB3EBD3A-1B9C-497E-9A3E-B0134BBE0743}">
      <dgm:prSet phldrT="[Text]" custT="1"/>
      <dgm:spPr>
        <a:xfrm>
          <a:off x="160514" y="810309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AU" sz="1000" noProof="0" dirty="0">
              <a:latin typeface="Arial"/>
              <a:ea typeface="+mn-ea"/>
              <a:cs typeface="+mn-cs"/>
            </a:rPr>
            <a:t>Behaviour</a:t>
          </a:r>
        </a:p>
      </dgm:t>
    </dgm:pt>
    <dgm:pt modelId="{8E5A7F41-1374-4CB6-A434-80B094C4BD10}" type="parTrans" cxnId="{30BE5A12-DACD-4341-922C-63873F470280}">
      <dgm:prSet/>
      <dgm:spPr/>
      <dgm:t>
        <a:bodyPr/>
        <a:lstStyle/>
        <a:p>
          <a:endParaRPr lang="en-US" sz="1100"/>
        </a:p>
      </dgm:t>
    </dgm:pt>
    <dgm:pt modelId="{58FA0644-39D6-4CCD-BB70-FB6A14008790}" type="sibTrans" cxnId="{30BE5A12-DACD-4341-922C-63873F470280}">
      <dgm:prSet/>
      <dgm:spPr/>
      <dgm:t>
        <a:bodyPr/>
        <a:lstStyle/>
        <a:p>
          <a:endParaRPr lang="en-US" sz="1100"/>
        </a:p>
      </dgm:t>
    </dgm:pt>
    <dgm:pt modelId="{04A7C66B-1AB3-405F-A42C-9C302DFFF0DE}">
      <dgm:prSet phldrT="[Text]" custT="1"/>
      <dgm:spPr>
        <a:xfrm>
          <a:off x="160514" y="1614977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Effects</a:t>
          </a:r>
        </a:p>
      </dgm:t>
    </dgm:pt>
    <dgm:pt modelId="{00A81BAE-EB43-4E2B-9A38-E5E35D307E18}" type="parTrans" cxnId="{D321E29C-03A5-412A-84D4-8415C623D22C}">
      <dgm:prSet/>
      <dgm:spPr/>
      <dgm:t>
        <a:bodyPr/>
        <a:lstStyle/>
        <a:p>
          <a:endParaRPr lang="en-US" sz="1100"/>
        </a:p>
      </dgm:t>
    </dgm:pt>
    <dgm:pt modelId="{CE56CE6A-E406-49B5-9E19-ED50AC5C94A6}" type="sibTrans" cxnId="{D321E29C-03A5-412A-84D4-8415C623D22C}">
      <dgm:prSet/>
      <dgm:spPr/>
      <dgm:t>
        <a:bodyPr/>
        <a:lstStyle/>
        <a:p>
          <a:endParaRPr lang="en-US" sz="1100"/>
        </a:p>
      </dgm:t>
    </dgm:pt>
    <dgm:pt modelId="{D17D38B5-73EE-4A99-BE91-A4304421511F}">
      <dgm:prSet phldrT="[Text]" custT="1"/>
      <dgm:spPr>
        <a:xfrm>
          <a:off x="160514" y="2419645"/>
          <a:ext cx="2247203" cy="383760"/>
        </a:xfrm>
        <a:prstGeom prst="roundRect">
          <a:avLst/>
        </a:prstGeom>
      </dgm:spPr>
      <dgm:t>
        <a:bodyPr/>
        <a:lstStyle/>
        <a:p>
          <a:pPr>
            <a:buNone/>
          </a:pPr>
          <a:r>
            <a:rPr lang="en-US" sz="1000" dirty="0">
              <a:latin typeface="Arial"/>
              <a:ea typeface="+mn-ea"/>
              <a:cs typeface="+mn-cs"/>
            </a:rPr>
            <a:t>Acceptable alternative behavior</a:t>
          </a:r>
        </a:p>
      </dgm:t>
    </dgm:pt>
    <dgm:pt modelId="{B56C4381-7E57-4B6F-A090-7CEB4A0B423D}" type="parTrans" cxnId="{F6C3E3F4-92E2-4C2E-AE94-FFFE528C9B98}">
      <dgm:prSet/>
      <dgm:spPr/>
      <dgm:t>
        <a:bodyPr/>
        <a:lstStyle/>
        <a:p>
          <a:endParaRPr lang="en-US" sz="1100"/>
        </a:p>
      </dgm:t>
    </dgm:pt>
    <dgm:pt modelId="{68A22D5A-8BE5-40AA-AF64-D8A9DCBB1564}" type="sibTrans" cxnId="{F6C3E3F4-92E2-4C2E-AE94-FFFE528C9B98}">
      <dgm:prSet/>
      <dgm:spPr/>
      <dgm:t>
        <a:bodyPr/>
        <a:lstStyle/>
        <a:p>
          <a:endParaRPr lang="en-US" sz="1100"/>
        </a:p>
      </dgm:t>
    </dgm:pt>
    <dgm:pt modelId="{2CBCF2AE-EEED-48B5-B39B-6D48FE52D89C}">
      <dgm:prSet phldrT="[Text]" custT="1"/>
      <dgm:spPr>
        <a:xfrm>
          <a:off x="0" y="197522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Own the feeling</a:t>
          </a:r>
        </a:p>
      </dgm:t>
    </dgm:pt>
    <dgm:pt modelId="{D572A5FF-E0F3-4B57-B8BC-2107A1086826}" type="parTrans" cxnId="{4F8537A6-0D00-44EF-B645-DC9FD3E7EEEB}">
      <dgm:prSet/>
      <dgm:spPr/>
      <dgm:t>
        <a:bodyPr/>
        <a:lstStyle/>
        <a:p>
          <a:endParaRPr lang="en-US" sz="1100"/>
        </a:p>
      </dgm:t>
    </dgm:pt>
    <dgm:pt modelId="{3D2BE9AA-508A-4DCE-9A91-F9E1F89E8341}" type="sibTrans" cxnId="{4F8537A6-0D00-44EF-B645-DC9FD3E7EEEB}">
      <dgm:prSet/>
      <dgm:spPr/>
      <dgm:t>
        <a:bodyPr/>
        <a:lstStyle/>
        <a:p>
          <a:endParaRPr lang="en-US" sz="1100"/>
        </a:p>
      </dgm:t>
    </dgm:pt>
    <dgm:pt modelId="{D0DBE99E-5F16-470D-979D-BD595C363423}">
      <dgm:prSet phldrT="[Text]" custT="1"/>
      <dgm:spPr>
        <a:xfrm>
          <a:off x="0" y="1002189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AU" sz="1000" noProof="0" dirty="0">
              <a:latin typeface="Arial"/>
              <a:ea typeface="+mn-ea"/>
              <a:cs typeface="+mn-cs"/>
            </a:rPr>
            <a:t>Describe their behaviour</a:t>
          </a:r>
        </a:p>
      </dgm:t>
    </dgm:pt>
    <dgm:pt modelId="{BA540DF6-8567-41F2-A09F-A99F6FA89649}" type="parTrans" cxnId="{105D1BDA-AB04-4AAC-AF1C-3CA0EDE6A3C8}">
      <dgm:prSet/>
      <dgm:spPr/>
      <dgm:t>
        <a:bodyPr/>
        <a:lstStyle/>
        <a:p>
          <a:endParaRPr lang="en-US" sz="1100"/>
        </a:p>
      </dgm:t>
    </dgm:pt>
    <dgm:pt modelId="{C1FF370A-BC4A-422D-987C-AB61686EC281}" type="sibTrans" cxnId="{105D1BDA-AB04-4AAC-AF1C-3CA0EDE6A3C8}">
      <dgm:prSet/>
      <dgm:spPr/>
      <dgm:t>
        <a:bodyPr/>
        <a:lstStyle/>
        <a:p>
          <a:endParaRPr lang="en-US" sz="1100"/>
        </a:p>
      </dgm:t>
    </dgm:pt>
    <dgm:pt modelId="{E5D1A16B-D219-48FB-8B9B-4F90E9744F09}">
      <dgm:prSet phldrT="[Text]" custT="1"/>
      <dgm:spPr>
        <a:xfrm>
          <a:off x="0" y="1806857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How it affects you</a:t>
          </a:r>
        </a:p>
      </dgm:t>
    </dgm:pt>
    <dgm:pt modelId="{61B1F49C-BF7E-425F-95AC-76779A826671}" type="parTrans" cxnId="{E4147E08-4EE1-45FC-8B30-17F004DA6813}">
      <dgm:prSet/>
      <dgm:spPr/>
      <dgm:t>
        <a:bodyPr/>
        <a:lstStyle/>
        <a:p>
          <a:endParaRPr lang="en-US" sz="1100"/>
        </a:p>
      </dgm:t>
    </dgm:pt>
    <dgm:pt modelId="{E35411B6-0FA9-4A19-9E9F-F99C6B4A51D0}" type="sibTrans" cxnId="{E4147E08-4EE1-45FC-8B30-17F004DA6813}">
      <dgm:prSet/>
      <dgm:spPr/>
      <dgm:t>
        <a:bodyPr/>
        <a:lstStyle/>
        <a:p>
          <a:endParaRPr lang="en-US" sz="1100"/>
        </a:p>
      </dgm:t>
    </dgm:pt>
    <dgm:pt modelId="{D1B77AAD-E10B-45ED-ACB9-F1572DF0D095}">
      <dgm:prSet phldrT="[Text]" custT="1"/>
      <dgm:spPr>
        <a:xfrm>
          <a:off x="0" y="2611525"/>
          <a:ext cx="3210290" cy="542587"/>
        </a:xfrm>
        <a:prstGeom prst="rect">
          <a:avLst/>
        </a:prstGeom>
      </dgm:spPr>
      <dgm:t>
        <a:bodyPr/>
        <a:lstStyle/>
        <a:p>
          <a:pPr>
            <a:buChar char="•"/>
          </a:pPr>
          <a:r>
            <a:rPr lang="en-US" sz="1000" dirty="0">
              <a:latin typeface="Arial"/>
              <a:ea typeface="+mn-ea"/>
              <a:cs typeface="+mn-cs"/>
            </a:rPr>
            <a:t>Offer an alternative</a:t>
          </a:r>
        </a:p>
      </dgm:t>
    </dgm:pt>
    <dgm:pt modelId="{A637BAB6-E747-4D97-91FB-70D9125B3DCD}" type="parTrans" cxnId="{9D364F92-6FF2-411A-92A4-4B5FCB479C61}">
      <dgm:prSet/>
      <dgm:spPr/>
      <dgm:t>
        <a:bodyPr/>
        <a:lstStyle/>
        <a:p>
          <a:endParaRPr lang="en-US" sz="1100"/>
        </a:p>
      </dgm:t>
    </dgm:pt>
    <dgm:pt modelId="{7711297E-9BF3-4D23-B46A-D41508E1895E}" type="sibTrans" cxnId="{9D364F92-6FF2-411A-92A4-4B5FCB479C61}">
      <dgm:prSet/>
      <dgm:spPr/>
      <dgm:t>
        <a:bodyPr/>
        <a:lstStyle/>
        <a:p>
          <a:endParaRPr lang="en-US" sz="1100"/>
        </a:p>
      </dgm:t>
    </dgm:pt>
    <dgm:pt modelId="{0F8E517A-1D4B-4D80-9BC6-697FA1DDDBB6}" type="pres">
      <dgm:prSet presAssocID="{9B63C08B-2107-4409-9D37-7686F2D3E535}" presName="linear" presStyleCnt="0">
        <dgm:presLayoutVars>
          <dgm:dir/>
          <dgm:animLvl val="lvl"/>
          <dgm:resizeHandles val="exact"/>
        </dgm:presLayoutVars>
      </dgm:prSet>
      <dgm:spPr/>
    </dgm:pt>
    <dgm:pt modelId="{22B4BC3C-C7FD-4BF6-942D-E1491ECCC782}" type="pres">
      <dgm:prSet presAssocID="{D38235FA-9CCA-4BB6-B012-F5BD72BE565D}" presName="parentLin" presStyleCnt="0"/>
      <dgm:spPr/>
    </dgm:pt>
    <dgm:pt modelId="{33296F43-B817-4BDD-AAE1-A439734B3C2E}" type="pres">
      <dgm:prSet presAssocID="{D38235FA-9CCA-4BB6-B012-F5BD72BE565D}" presName="parentLeftMargin" presStyleLbl="node1" presStyleIdx="0" presStyleCnt="4"/>
      <dgm:spPr/>
    </dgm:pt>
    <dgm:pt modelId="{C7B8AB94-2635-4C97-A7D2-28D10390BE0E}" type="pres">
      <dgm:prSet presAssocID="{D38235FA-9CCA-4BB6-B012-F5BD72BE565D}" presName="parentText" presStyleLbl="node1" presStyleIdx="0" presStyleCnt="4">
        <dgm:presLayoutVars>
          <dgm:chMax val="0"/>
          <dgm:bulletEnabled val="1"/>
        </dgm:presLayoutVars>
      </dgm:prSet>
      <dgm:spPr/>
    </dgm:pt>
    <dgm:pt modelId="{9F2A053F-914C-48AD-90F9-BA790B624936}" type="pres">
      <dgm:prSet presAssocID="{D38235FA-9CCA-4BB6-B012-F5BD72BE565D}" presName="negativeSpace" presStyleCnt="0"/>
      <dgm:spPr/>
    </dgm:pt>
    <dgm:pt modelId="{E6BC312B-F7D4-4455-9CB1-67416F5220FE}" type="pres">
      <dgm:prSet presAssocID="{D38235FA-9CCA-4BB6-B012-F5BD72BE565D}" presName="childText" presStyleLbl="conFgAcc1" presStyleIdx="0" presStyleCnt="4">
        <dgm:presLayoutVars>
          <dgm:bulletEnabled val="1"/>
        </dgm:presLayoutVars>
      </dgm:prSet>
      <dgm:spPr/>
    </dgm:pt>
    <dgm:pt modelId="{E8AA4118-CA5C-424F-A72F-79E356EB7F99}" type="pres">
      <dgm:prSet presAssocID="{4DABBB4C-CC6D-4522-AB14-BDE67848FF34}" presName="spaceBetweenRectangles" presStyleCnt="0"/>
      <dgm:spPr/>
    </dgm:pt>
    <dgm:pt modelId="{EEC61C77-453B-4640-A289-A9F20BC10138}" type="pres">
      <dgm:prSet presAssocID="{FB3EBD3A-1B9C-497E-9A3E-B0134BBE0743}" presName="parentLin" presStyleCnt="0"/>
      <dgm:spPr/>
    </dgm:pt>
    <dgm:pt modelId="{4CE3F161-2C42-4689-AAC4-C21CBC17B657}" type="pres">
      <dgm:prSet presAssocID="{FB3EBD3A-1B9C-497E-9A3E-B0134BBE0743}" presName="parentLeftMargin" presStyleLbl="node1" presStyleIdx="0" presStyleCnt="4"/>
      <dgm:spPr/>
    </dgm:pt>
    <dgm:pt modelId="{EC1C3EBD-975D-4E6C-84B8-DD769005BDF2}" type="pres">
      <dgm:prSet presAssocID="{FB3EBD3A-1B9C-497E-9A3E-B0134BBE0743}" presName="parentText" presStyleLbl="node1" presStyleIdx="1" presStyleCnt="4">
        <dgm:presLayoutVars>
          <dgm:chMax val="0"/>
          <dgm:bulletEnabled val="1"/>
        </dgm:presLayoutVars>
      </dgm:prSet>
      <dgm:spPr/>
    </dgm:pt>
    <dgm:pt modelId="{98D50B3F-9D96-475D-ACA2-60381B7216A0}" type="pres">
      <dgm:prSet presAssocID="{FB3EBD3A-1B9C-497E-9A3E-B0134BBE0743}" presName="negativeSpace" presStyleCnt="0"/>
      <dgm:spPr/>
    </dgm:pt>
    <dgm:pt modelId="{9C7B9F47-65AA-4400-8D26-915F589D8071}" type="pres">
      <dgm:prSet presAssocID="{FB3EBD3A-1B9C-497E-9A3E-B0134BBE0743}" presName="childText" presStyleLbl="conFgAcc1" presStyleIdx="1" presStyleCnt="4">
        <dgm:presLayoutVars>
          <dgm:bulletEnabled val="1"/>
        </dgm:presLayoutVars>
      </dgm:prSet>
      <dgm:spPr/>
    </dgm:pt>
    <dgm:pt modelId="{75730316-FB71-4CEA-BD73-FB7CE81A26D5}" type="pres">
      <dgm:prSet presAssocID="{58FA0644-39D6-4CCD-BB70-FB6A14008790}" presName="spaceBetweenRectangles" presStyleCnt="0"/>
      <dgm:spPr/>
    </dgm:pt>
    <dgm:pt modelId="{D646AC2F-BCFF-4527-8F98-C0AD23FC80E2}" type="pres">
      <dgm:prSet presAssocID="{04A7C66B-1AB3-405F-A42C-9C302DFFF0DE}" presName="parentLin" presStyleCnt="0"/>
      <dgm:spPr/>
    </dgm:pt>
    <dgm:pt modelId="{D67E9F8C-B109-43E3-B75D-3D2BF7AD7317}" type="pres">
      <dgm:prSet presAssocID="{04A7C66B-1AB3-405F-A42C-9C302DFFF0DE}" presName="parentLeftMargin" presStyleLbl="node1" presStyleIdx="1" presStyleCnt="4"/>
      <dgm:spPr/>
    </dgm:pt>
    <dgm:pt modelId="{98DE3B68-3515-4562-9EC4-402245CEDF65}" type="pres">
      <dgm:prSet presAssocID="{04A7C66B-1AB3-405F-A42C-9C302DFFF0DE}" presName="parentText" presStyleLbl="node1" presStyleIdx="2" presStyleCnt="4">
        <dgm:presLayoutVars>
          <dgm:chMax val="0"/>
          <dgm:bulletEnabled val="1"/>
        </dgm:presLayoutVars>
      </dgm:prSet>
      <dgm:spPr/>
    </dgm:pt>
    <dgm:pt modelId="{B64EE4FA-9027-4506-8A33-A8329E302116}" type="pres">
      <dgm:prSet presAssocID="{04A7C66B-1AB3-405F-A42C-9C302DFFF0DE}" presName="negativeSpace" presStyleCnt="0"/>
      <dgm:spPr/>
    </dgm:pt>
    <dgm:pt modelId="{865DF6FC-9C65-41EA-9EBF-70367CC19E8E}" type="pres">
      <dgm:prSet presAssocID="{04A7C66B-1AB3-405F-A42C-9C302DFFF0DE}" presName="childText" presStyleLbl="conFgAcc1" presStyleIdx="2" presStyleCnt="4">
        <dgm:presLayoutVars>
          <dgm:bulletEnabled val="1"/>
        </dgm:presLayoutVars>
      </dgm:prSet>
      <dgm:spPr/>
    </dgm:pt>
    <dgm:pt modelId="{DAE7FD94-E38A-4934-9F61-ED5F3A9E6880}" type="pres">
      <dgm:prSet presAssocID="{CE56CE6A-E406-49B5-9E19-ED50AC5C94A6}" presName="spaceBetweenRectangles" presStyleCnt="0"/>
      <dgm:spPr/>
    </dgm:pt>
    <dgm:pt modelId="{1AC9B235-72EC-4DEA-AB81-47390D9C08BC}" type="pres">
      <dgm:prSet presAssocID="{D17D38B5-73EE-4A99-BE91-A4304421511F}" presName="parentLin" presStyleCnt="0"/>
      <dgm:spPr/>
    </dgm:pt>
    <dgm:pt modelId="{1F75259C-E7BC-4AEB-93AC-EF0517A343CD}" type="pres">
      <dgm:prSet presAssocID="{D17D38B5-73EE-4A99-BE91-A4304421511F}" presName="parentLeftMargin" presStyleLbl="node1" presStyleIdx="2" presStyleCnt="4"/>
      <dgm:spPr/>
    </dgm:pt>
    <dgm:pt modelId="{CBEBEB79-47FA-411C-AB0D-E06AC10DD64D}" type="pres">
      <dgm:prSet presAssocID="{D17D38B5-73EE-4A99-BE91-A4304421511F}" presName="parentText" presStyleLbl="node1" presStyleIdx="3" presStyleCnt="4">
        <dgm:presLayoutVars>
          <dgm:chMax val="0"/>
          <dgm:bulletEnabled val="1"/>
        </dgm:presLayoutVars>
      </dgm:prSet>
      <dgm:spPr/>
    </dgm:pt>
    <dgm:pt modelId="{434731A3-8899-4467-89B3-A40E5402E613}" type="pres">
      <dgm:prSet presAssocID="{D17D38B5-73EE-4A99-BE91-A4304421511F}" presName="negativeSpace" presStyleCnt="0"/>
      <dgm:spPr/>
    </dgm:pt>
    <dgm:pt modelId="{98D535B2-29F3-4FD8-AB7A-C3CE11898715}" type="pres">
      <dgm:prSet presAssocID="{D17D38B5-73EE-4A99-BE91-A4304421511F}" presName="childText" presStyleLbl="conFgAcc1" presStyleIdx="3" presStyleCnt="4">
        <dgm:presLayoutVars>
          <dgm:bulletEnabled val="1"/>
        </dgm:presLayoutVars>
      </dgm:prSet>
      <dgm:spPr/>
    </dgm:pt>
  </dgm:ptLst>
  <dgm:cxnLst>
    <dgm:cxn modelId="{E4147E08-4EE1-45FC-8B30-17F004DA6813}" srcId="{04A7C66B-1AB3-405F-A42C-9C302DFFF0DE}" destId="{E5D1A16B-D219-48FB-8B9B-4F90E9744F09}" srcOrd="0" destOrd="0" parTransId="{61B1F49C-BF7E-425F-95AC-76779A826671}" sibTransId="{E35411B6-0FA9-4A19-9E9F-F99C6B4A51D0}"/>
    <dgm:cxn modelId="{30BE5A12-DACD-4341-922C-63873F470280}" srcId="{9B63C08B-2107-4409-9D37-7686F2D3E535}" destId="{FB3EBD3A-1B9C-497E-9A3E-B0134BBE0743}" srcOrd="1" destOrd="0" parTransId="{8E5A7F41-1374-4CB6-A434-80B094C4BD10}" sibTransId="{58FA0644-39D6-4CCD-BB70-FB6A14008790}"/>
    <dgm:cxn modelId="{50BE7618-47F2-4A13-A4A7-F190CFC5CF4E}" type="presOf" srcId="{D38235FA-9CCA-4BB6-B012-F5BD72BE565D}" destId="{33296F43-B817-4BDD-AAE1-A439734B3C2E}" srcOrd="0" destOrd="0" presId="urn:microsoft.com/office/officeart/2005/8/layout/list1"/>
    <dgm:cxn modelId="{7DB64036-C220-4D35-BE97-30D04A617601}" type="presOf" srcId="{FB3EBD3A-1B9C-497E-9A3E-B0134BBE0743}" destId="{EC1C3EBD-975D-4E6C-84B8-DD769005BDF2}" srcOrd="1" destOrd="0" presId="urn:microsoft.com/office/officeart/2005/8/layout/list1"/>
    <dgm:cxn modelId="{6494734F-B6B5-4BB7-8427-19C69C0B3CB7}" type="presOf" srcId="{9B63C08B-2107-4409-9D37-7686F2D3E535}" destId="{0F8E517A-1D4B-4D80-9BC6-697FA1DDDBB6}" srcOrd="0" destOrd="0" presId="urn:microsoft.com/office/officeart/2005/8/layout/list1"/>
    <dgm:cxn modelId="{FE5ED155-50C0-4838-8470-0D76228CCFD3}" type="presOf" srcId="{2CBCF2AE-EEED-48B5-B39B-6D48FE52D89C}" destId="{E6BC312B-F7D4-4455-9CB1-67416F5220FE}" srcOrd="0" destOrd="0" presId="urn:microsoft.com/office/officeart/2005/8/layout/list1"/>
    <dgm:cxn modelId="{66321D7C-54E0-40F8-A154-9475B55D1539}" type="presOf" srcId="{04A7C66B-1AB3-405F-A42C-9C302DFFF0DE}" destId="{98DE3B68-3515-4562-9EC4-402245CEDF65}" srcOrd="1" destOrd="0" presId="urn:microsoft.com/office/officeart/2005/8/layout/list1"/>
    <dgm:cxn modelId="{8A512D7C-DB56-4B22-8EA0-408253C5482D}" type="presOf" srcId="{E5D1A16B-D219-48FB-8B9B-4F90E9744F09}" destId="{865DF6FC-9C65-41EA-9EBF-70367CC19E8E}" srcOrd="0" destOrd="0" presId="urn:microsoft.com/office/officeart/2005/8/layout/list1"/>
    <dgm:cxn modelId="{C243577D-74F5-45D1-B918-E938704DB9EE}" srcId="{9B63C08B-2107-4409-9D37-7686F2D3E535}" destId="{D38235FA-9CCA-4BB6-B012-F5BD72BE565D}" srcOrd="0" destOrd="0" parTransId="{13850EC9-A5F0-44DF-BD7F-F9C70AAD25F3}" sibTransId="{4DABBB4C-CC6D-4522-AB14-BDE67848FF34}"/>
    <dgm:cxn modelId="{9D364F92-6FF2-411A-92A4-4B5FCB479C61}" srcId="{D17D38B5-73EE-4A99-BE91-A4304421511F}" destId="{D1B77AAD-E10B-45ED-ACB9-F1572DF0D095}" srcOrd="0" destOrd="0" parTransId="{A637BAB6-E747-4D97-91FB-70D9125B3DCD}" sibTransId="{7711297E-9BF3-4D23-B46A-D41508E1895E}"/>
    <dgm:cxn modelId="{A70D6298-F58E-4927-8B2C-DE5ED8C3AAA9}" type="presOf" srcId="{D17D38B5-73EE-4A99-BE91-A4304421511F}" destId="{CBEBEB79-47FA-411C-AB0D-E06AC10DD64D}" srcOrd="1" destOrd="0" presId="urn:microsoft.com/office/officeart/2005/8/layout/list1"/>
    <dgm:cxn modelId="{B67B569B-0B0B-4C7F-AC47-0843551BED93}" type="presOf" srcId="{D1B77AAD-E10B-45ED-ACB9-F1572DF0D095}" destId="{98D535B2-29F3-4FD8-AB7A-C3CE11898715}" srcOrd="0" destOrd="0" presId="urn:microsoft.com/office/officeart/2005/8/layout/list1"/>
    <dgm:cxn modelId="{D321E29C-03A5-412A-84D4-8415C623D22C}" srcId="{9B63C08B-2107-4409-9D37-7686F2D3E535}" destId="{04A7C66B-1AB3-405F-A42C-9C302DFFF0DE}" srcOrd="2" destOrd="0" parTransId="{00A81BAE-EB43-4E2B-9A38-E5E35D307E18}" sibTransId="{CE56CE6A-E406-49B5-9E19-ED50AC5C94A6}"/>
    <dgm:cxn modelId="{3F3C5EA2-8EE2-4882-9D5A-121B312FCC17}" type="presOf" srcId="{D0DBE99E-5F16-470D-979D-BD595C363423}" destId="{9C7B9F47-65AA-4400-8D26-915F589D8071}" srcOrd="0" destOrd="0" presId="urn:microsoft.com/office/officeart/2005/8/layout/list1"/>
    <dgm:cxn modelId="{4F8537A6-0D00-44EF-B645-DC9FD3E7EEEB}" srcId="{D38235FA-9CCA-4BB6-B012-F5BD72BE565D}" destId="{2CBCF2AE-EEED-48B5-B39B-6D48FE52D89C}" srcOrd="0" destOrd="0" parTransId="{D572A5FF-E0F3-4B57-B8BC-2107A1086826}" sibTransId="{3D2BE9AA-508A-4DCE-9A91-F9E1F89E8341}"/>
    <dgm:cxn modelId="{D1C416AD-E4BD-4DA1-9DA7-8FA4DD21D4C3}" type="presOf" srcId="{FB3EBD3A-1B9C-497E-9A3E-B0134BBE0743}" destId="{4CE3F161-2C42-4689-AAC4-C21CBC17B657}" srcOrd="0" destOrd="0" presId="urn:microsoft.com/office/officeart/2005/8/layout/list1"/>
    <dgm:cxn modelId="{59F26AAD-B215-4585-A01F-1F6F56902A63}" type="presOf" srcId="{D17D38B5-73EE-4A99-BE91-A4304421511F}" destId="{1F75259C-E7BC-4AEB-93AC-EF0517A343CD}" srcOrd="0" destOrd="0" presId="urn:microsoft.com/office/officeart/2005/8/layout/list1"/>
    <dgm:cxn modelId="{08CD98BE-CC75-4107-BCD4-DC22DAC13CD5}" type="presOf" srcId="{04A7C66B-1AB3-405F-A42C-9C302DFFF0DE}" destId="{D67E9F8C-B109-43E3-B75D-3D2BF7AD7317}" srcOrd="0" destOrd="0" presId="urn:microsoft.com/office/officeart/2005/8/layout/list1"/>
    <dgm:cxn modelId="{105D1BDA-AB04-4AAC-AF1C-3CA0EDE6A3C8}" srcId="{FB3EBD3A-1B9C-497E-9A3E-B0134BBE0743}" destId="{D0DBE99E-5F16-470D-979D-BD595C363423}" srcOrd="0" destOrd="0" parTransId="{BA540DF6-8567-41F2-A09F-A99F6FA89649}" sibTransId="{C1FF370A-BC4A-422D-987C-AB61686EC281}"/>
    <dgm:cxn modelId="{CCA8B2E6-64DA-48D5-BE23-AA1BE92ADFB8}" type="presOf" srcId="{D38235FA-9CCA-4BB6-B012-F5BD72BE565D}" destId="{C7B8AB94-2635-4C97-A7D2-28D10390BE0E}" srcOrd="1" destOrd="0" presId="urn:microsoft.com/office/officeart/2005/8/layout/list1"/>
    <dgm:cxn modelId="{F6C3E3F4-92E2-4C2E-AE94-FFFE528C9B98}" srcId="{9B63C08B-2107-4409-9D37-7686F2D3E535}" destId="{D17D38B5-73EE-4A99-BE91-A4304421511F}" srcOrd="3" destOrd="0" parTransId="{B56C4381-7E57-4B6F-A090-7CEB4A0B423D}" sibTransId="{68A22D5A-8BE5-40AA-AF64-D8A9DCBB1564}"/>
    <dgm:cxn modelId="{8DF483CE-1FBD-40C2-9F88-37A6D084E269}" type="presParOf" srcId="{0F8E517A-1D4B-4D80-9BC6-697FA1DDDBB6}" destId="{22B4BC3C-C7FD-4BF6-942D-E1491ECCC782}" srcOrd="0" destOrd="0" presId="urn:microsoft.com/office/officeart/2005/8/layout/list1"/>
    <dgm:cxn modelId="{675BF20B-6E46-4FFB-B92C-14D201F51C9B}" type="presParOf" srcId="{22B4BC3C-C7FD-4BF6-942D-E1491ECCC782}" destId="{33296F43-B817-4BDD-AAE1-A439734B3C2E}" srcOrd="0" destOrd="0" presId="urn:microsoft.com/office/officeart/2005/8/layout/list1"/>
    <dgm:cxn modelId="{DC419394-5ABF-4A0A-B592-B79B4A50FEF3}" type="presParOf" srcId="{22B4BC3C-C7FD-4BF6-942D-E1491ECCC782}" destId="{C7B8AB94-2635-4C97-A7D2-28D10390BE0E}" srcOrd="1" destOrd="0" presId="urn:microsoft.com/office/officeart/2005/8/layout/list1"/>
    <dgm:cxn modelId="{3BD81879-F4B1-4986-A5F6-3335C2B36195}" type="presParOf" srcId="{0F8E517A-1D4B-4D80-9BC6-697FA1DDDBB6}" destId="{9F2A053F-914C-48AD-90F9-BA790B624936}" srcOrd="1" destOrd="0" presId="urn:microsoft.com/office/officeart/2005/8/layout/list1"/>
    <dgm:cxn modelId="{C52A353F-0C80-41FF-9B8C-981C55305344}" type="presParOf" srcId="{0F8E517A-1D4B-4D80-9BC6-697FA1DDDBB6}" destId="{E6BC312B-F7D4-4455-9CB1-67416F5220FE}" srcOrd="2" destOrd="0" presId="urn:microsoft.com/office/officeart/2005/8/layout/list1"/>
    <dgm:cxn modelId="{5DA23C7F-CDAF-420B-9391-BB12C6BDD1AF}" type="presParOf" srcId="{0F8E517A-1D4B-4D80-9BC6-697FA1DDDBB6}" destId="{E8AA4118-CA5C-424F-A72F-79E356EB7F99}" srcOrd="3" destOrd="0" presId="urn:microsoft.com/office/officeart/2005/8/layout/list1"/>
    <dgm:cxn modelId="{7258EAA5-6D13-4D69-8982-AB818ECE18E7}" type="presParOf" srcId="{0F8E517A-1D4B-4D80-9BC6-697FA1DDDBB6}" destId="{EEC61C77-453B-4640-A289-A9F20BC10138}" srcOrd="4" destOrd="0" presId="urn:microsoft.com/office/officeart/2005/8/layout/list1"/>
    <dgm:cxn modelId="{568B2AAA-5BA7-4119-8DA2-836A54CF2DB5}" type="presParOf" srcId="{EEC61C77-453B-4640-A289-A9F20BC10138}" destId="{4CE3F161-2C42-4689-AAC4-C21CBC17B657}" srcOrd="0" destOrd="0" presId="urn:microsoft.com/office/officeart/2005/8/layout/list1"/>
    <dgm:cxn modelId="{C7D56D94-1A01-4244-ACE2-9D6A81DB82B7}" type="presParOf" srcId="{EEC61C77-453B-4640-A289-A9F20BC10138}" destId="{EC1C3EBD-975D-4E6C-84B8-DD769005BDF2}" srcOrd="1" destOrd="0" presId="urn:microsoft.com/office/officeart/2005/8/layout/list1"/>
    <dgm:cxn modelId="{3F7E63AB-C83D-4057-BD08-F37FE5AFDEF5}" type="presParOf" srcId="{0F8E517A-1D4B-4D80-9BC6-697FA1DDDBB6}" destId="{98D50B3F-9D96-475D-ACA2-60381B7216A0}" srcOrd="5" destOrd="0" presId="urn:microsoft.com/office/officeart/2005/8/layout/list1"/>
    <dgm:cxn modelId="{AE34D931-EBE7-4369-89A7-57AE5BF3A8BC}" type="presParOf" srcId="{0F8E517A-1D4B-4D80-9BC6-697FA1DDDBB6}" destId="{9C7B9F47-65AA-4400-8D26-915F589D8071}" srcOrd="6" destOrd="0" presId="urn:microsoft.com/office/officeart/2005/8/layout/list1"/>
    <dgm:cxn modelId="{05ADEC5D-B09F-403F-AB74-983E36D4671E}" type="presParOf" srcId="{0F8E517A-1D4B-4D80-9BC6-697FA1DDDBB6}" destId="{75730316-FB71-4CEA-BD73-FB7CE81A26D5}" srcOrd="7" destOrd="0" presId="urn:microsoft.com/office/officeart/2005/8/layout/list1"/>
    <dgm:cxn modelId="{126C9E02-6271-4D2C-A10E-09B82C720655}" type="presParOf" srcId="{0F8E517A-1D4B-4D80-9BC6-697FA1DDDBB6}" destId="{D646AC2F-BCFF-4527-8F98-C0AD23FC80E2}" srcOrd="8" destOrd="0" presId="urn:microsoft.com/office/officeart/2005/8/layout/list1"/>
    <dgm:cxn modelId="{26CBE9AD-0F41-4529-B84C-5EDC876A51E3}" type="presParOf" srcId="{D646AC2F-BCFF-4527-8F98-C0AD23FC80E2}" destId="{D67E9F8C-B109-43E3-B75D-3D2BF7AD7317}" srcOrd="0" destOrd="0" presId="urn:microsoft.com/office/officeart/2005/8/layout/list1"/>
    <dgm:cxn modelId="{483D4BF4-3C7B-4A6F-B3EE-B46636E5E2F2}" type="presParOf" srcId="{D646AC2F-BCFF-4527-8F98-C0AD23FC80E2}" destId="{98DE3B68-3515-4562-9EC4-402245CEDF65}" srcOrd="1" destOrd="0" presId="urn:microsoft.com/office/officeart/2005/8/layout/list1"/>
    <dgm:cxn modelId="{25CD7062-D693-420C-B22B-E104ED00CC09}" type="presParOf" srcId="{0F8E517A-1D4B-4D80-9BC6-697FA1DDDBB6}" destId="{B64EE4FA-9027-4506-8A33-A8329E302116}" srcOrd="9" destOrd="0" presId="urn:microsoft.com/office/officeart/2005/8/layout/list1"/>
    <dgm:cxn modelId="{2B65BB3B-9730-43FC-9F30-69B0A4D59273}" type="presParOf" srcId="{0F8E517A-1D4B-4D80-9BC6-697FA1DDDBB6}" destId="{865DF6FC-9C65-41EA-9EBF-70367CC19E8E}" srcOrd="10" destOrd="0" presId="urn:microsoft.com/office/officeart/2005/8/layout/list1"/>
    <dgm:cxn modelId="{F733AB1E-77F7-4F30-9917-BB6A50487335}" type="presParOf" srcId="{0F8E517A-1D4B-4D80-9BC6-697FA1DDDBB6}" destId="{DAE7FD94-E38A-4934-9F61-ED5F3A9E6880}" srcOrd="11" destOrd="0" presId="urn:microsoft.com/office/officeart/2005/8/layout/list1"/>
    <dgm:cxn modelId="{ABD08522-E036-4AE0-8831-D40DDAF86FE7}" type="presParOf" srcId="{0F8E517A-1D4B-4D80-9BC6-697FA1DDDBB6}" destId="{1AC9B235-72EC-4DEA-AB81-47390D9C08BC}" srcOrd="12" destOrd="0" presId="urn:microsoft.com/office/officeart/2005/8/layout/list1"/>
    <dgm:cxn modelId="{A9657F8C-7BA4-43F4-9A3B-6AF2721A1BB0}" type="presParOf" srcId="{1AC9B235-72EC-4DEA-AB81-47390D9C08BC}" destId="{1F75259C-E7BC-4AEB-93AC-EF0517A343CD}" srcOrd="0" destOrd="0" presId="urn:microsoft.com/office/officeart/2005/8/layout/list1"/>
    <dgm:cxn modelId="{05A0228D-B0D5-4EB2-8F72-A3D145F92DDA}" type="presParOf" srcId="{1AC9B235-72EC-4DEA-AB81-47390D9C08BC}" destId="{CBEBEB79-47FA-411C-AB0D-E06AC10DD64D}" srcOrd="1" destOrd="0" presId="urn:microsoft.com/office/officeart/2005/8/layout/list1"/>
    <dgm:cxn modelId="{FD921C3C-93AC-46A3-AD0A-FE7C23D284EF}" type="presParOf" srcId="{0F8E517A-1D4B-4D80-9BC6-697FA1DDDBB6}" destId="{434731A3-8899-4467-89B3-A40E5402E613}" srcOrd="13" destOrd="0" presId="urn:microsoft.com/office/officeart/2005/8/layout/list1"/>
    <dgm:cxn modelId="{B887A84C-7749-43B3-9006-3D122B8B7607}" type="presParOf" srcId="{0F8E517A-1D4B-4D80-9BC6-697FA1DDDBB6}" destId="{98D535B2-29F3-4FD8-AB7A-C3CE11898715}" srcOrd="14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2EC5B81-43BC-4747-8556-5DF71F8A8AE3}">
      <dsp:nvSpPr>
        <dsp:cNvPr id="0" name=""/>
        <dsp:cNvSpPr/>
      </dsp:nvSpPr>
      <dsp:spPr>
        <a:xfrm rot="16200000">
          <a:off x="745217" y="-699885"/>
          <a:ext cx="1144815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Compete – Win/Lose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Aim to win regardless of other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Request or persuade</a:t>
          </a:r>
        </a:p>
      </dsp:txBody>
      <dsp:txXfrm rot="5400000">
        <a:off x="0" y="87246"/>
        <a:ext cx="2635250" cy="816697"/>
      </dsp:txXfrm>
    </dsp:sp>
    <dsp:sp modelId="{0817AB89-9066-46B5-9A10-2BF4E14B6B54}">
      <dsp:nvSpPr>
        <dsp:cNvPr id="0" name=""/>
        <dsp:cNvSpPr/>
      </dsp:nvSpPr>
      <dsp:spPr>
        <a:xfrm>
          <a:off x="2635250" y="42240"/>
          <a:ext cx="2635250" cy="1172554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Collaborate – Win/Win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time &amp; effort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Takes 2 to Tango</a:t>
          </a:r>
        </a:p>
      </dsp:txBody>
      <dsp:txXfrm>
        <a:off x="2635250" y="42240"/>
        <a:ext cx="2592320" cy="879415"/>
      </dsp:txXfrm>
    </dsp:sp>
    <dsp:sp modelId="{BD34A05E-AFEA-4673-ADD4-73339805AA79}">
      <dsp:nvSpPr>
        <dsp:cNvPr id="0" name=""/>
        <dsp:cNvSpPr/>
      </dsp:nvSpPr>
      <dsp:spPr>
        <a:xfrm rot="10800000">
          <a:off x="0" y="1142992"/>
          <a:ext cx="2635250" cy="1537931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0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Avoid – Lose/Lose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Ineffective, indirect, e.g. hints &amp; jokes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Passive-aggressive: negati</a:t>
          </a:r>
          <a:r>
            <a:rPr lang="en-AU" sz="900" kern="1200" dirty="0" err="1">
              <a:latin typeface="Arial"/>
              <a:ea typeface="+mn-ea"/>
              <a:cs typeface="+mn-cs"/>
            </a:rPr>
            <a:t>ve</a:t>
          </a:r>
          <a:r>
            <a:rPr lang="en-AU" sz="900" kern="1200" dirty="0">
              <a:latin typeface="Arial"/>
              <a:ea typeface="+mn-ea"/>
              <a:cs typeface="+mn-cs"/>
            </a:rPr>
            <a:t> feelings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only communicated nonverbally - not take </a:t>
          </a:r>
          <a:br>
            <a:rPr lang="en-AU" sz="900" kern="1200" dirty="0">
              <a:latin typeface="Arial"/>
              <a:ea typeface="+mn-ea"/>
              <a:cs typeface="+mn-cs"/>
            </a:rPr>
          </a:br>
          <a:r>
            <a:rPr lang="en-AU" sz="900" kern="1200" dirty="0">
              <a:latin typeface="Arial"/>
              <a:ea typeface="+mn-ea"/>
              <a:cs typeface="+mn-cs"/>
            </a:rPr>
            <a:t>out rubbish</a:t>
          </a:r>
        </a:p>
        <a:p>
          <a:pPr marL="114300" lvl="2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Fleetingly rewarding but creates more conflicts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Only use for low stakes, temporary conflicts</a:t>
          </a:r>
        </a:p>
      </dsp:txBody>
      <dsp:txXfrm rot="10800000">
        <a:off x="56307" y="1527475"/>
        <a:ext cx="2578943" cy="1153448"/>
      </dsp:txXfrm>
    </dsp:sp>
    <dsp:sp modelId="{0D744EFD-569D-496A-B20A-8B5635D265BB}">
      <dsp:nvSpPr>
        <dsp:cNvPr id="0" name=""/>
        <dsp:cNvSpPr/>
      </dsp:nvSpPr>
      <dsp:spPr>
        <a:xfrm rot="5400000">
          <a:off x="3198481" y="610500"/>
          <a:ext cx="1508787" cy="2635250"/>
        </a:xfrm>
        <a:prstGeom prst="round1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Accommodate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Passive-submissive: comply without input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Generous, obey, give up, e.g. fatigue, no time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900" kern="1200" dirty="0">
              <a:latin typeface="Arial"/>
              <a:ea typeface="+mn-ea"/>
              <a:cs typeface="+mn-cs"/>
            </a:rPr>
            <a:t>Use if low stakes, you realise you are wrong, or advocating might damage relationship</a:t>
          </a:r>
        </a:p>
      </dsp:txBody>
      <dsp:txXfrm rot="-5400000">
        <a:off x="2635249" y="1550929"/>
        <a:ext cx="2635250" cy="1076350"/>
      </dsp:txXfrm>
    </dsp:sp>
    <dsp:sp modelId="{0830949A-8E28-41ED-BECA-89A6658D573B}">
      <dsp:nvSpPr>
        <dsp:cNvPr id="0" name=""/>
        <dsp:cNvSpPr/>
      </dsp:nvSpPr>
      <dsp:spPr>
        <a:xfrm>
          <a:off x="954890" y="900592"/>
          <a:ext cx="3411568" cy="452437"/>
        </a:xfrm>
        <a:prstGeom prst="roundRect">
          <a:avLst/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50" kern="1200" dirty="0">
              <a:latin typeface="Arial"/>
              <a:ea typeface="+mn-ea"/>
              <a:cs typeface="+mn-cs"/>
            </a:rPr>
            <a:t>Compromise - Partial Win/Lose</a:t>
          </a:r>
        </a:p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•</a:t>
          </a:r>
          <a:r>
            <a:rPr lang="en-AU" sz="1050" kern="1200" dirty="0">
              <a:latin typeface="Arial"/>
              <a:ea typeface="+mn-ea"/>
              <a:cs typeface="+mn-cs"/>
            </a:rPr>
            <a:t> </a:t>
          </a:r>
          <a:r>
            <a:rPr lang="en-AU" sz="900" kern="1200" dirty="0">
              <a:latin typeface="Arial"/>
              <a:ea typeface="+mn-ea"/>
              <a:cs typeface="+mn-cs"/>
            </a:rPr>
            <a:t>Not good for SW designs</a:t>
          </a:r>
          <a:endParaRPr lang="en-AU" sz="1050" kern="1200" dirty="0">
            <a:latin typeface="Arial"/>
            <a:ea typeface="+mn-ea"/>
            <a:cs typeface="+mn-cs"/>
          </a:endParaRPr>
        </a:p>
      </dsp:txBody>
      <dsp:txXfrm>
        <a:off x="976976" y="922678"/>
        <a:ext cx="3367396" cy="40826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AD5834-A34F-41EC-BA1C-7767FCD31A69}">
      <dsp:nvSpPr>
        <dsp:cNvPr id="0" name=""/>
        <dsp:cNvSpPr/>
      </dsp:nvSpPr>
      <dsp:spPr>
        <a:xfrm>
          <a:off x="0" y="1948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Listen &amp; Understand </a:t>
          </a:r>
          <a:r>
            <a:rPr lang="en-AU" sz="900" kern="1200" baseline="-25000" dirty="0">
              <a:latin typeface="Arial"/>
              <a:ea typeface="+mn-ea"/>
              <a:cs typeface="+mn-cs"/>
            </a:rPr>
            <a:t>their needs</a:t>
          </a:r>
          <a:endParaRPr lang="en-US" sz="900" kern="1200" dirty="0">
            <a:latin typeface="Arial"/>
            <a:ea typeface="+mn-ea"/>
            <a:cs typeface="+mn-cs"/>
          </a:endParaRPr>
        </a:p>
      </dsp:txBody>
      <dsp:txXfrm>
        <a:off x="7577" y="9525"/>
        <a:ext cx="1771101" cy="243549"/>
      </dsp:txXfrm>
    </dsp:sp>
    <dsp:sp modelId="{26EAF42B-E012-4093-944A-55C1CBE4A67D}">
      <dsp:nvSpPr>
        <dsp:cNvPr id="0" name=""/>
        <dsp:cNvSpPr/>
      </dsp:nvSpPr>
      <dsp:spPr>
        <a:xfrm rot="5400000">
          <a:off x="828514" y="267119"/>
          <a:ext cx="129225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2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260715"/>
        <a:ext cx="69850" cy="94300"/>
      </dsp:txXfrm>
    </dsp:sp>
    <dsp:sp modelId="{D5291A55-ECF1-4074-BD57-2CC2FA90D1E0}">
      <dsp:nvSpPr>
        <dsp:cNvPr id="0" name=""/>
        <dsp:cNvSpPr/>
      </dsp:nvSpPr>
      <dsp:spPr>
        <a:xfrm>
          <a:off x="0" y="390003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Empathise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397580"/>
        <a:ext cx="1771101" cy="243549"/>
      </dsp:txXfrm>
    </dsp:sp>
    <dsp:sp modelId="{9A6B25BD-01AF-4B28-80C4-3EFB30213FF3}">
      <dsp:nvSpPr>
        <dsp:cNvPr id="0" name=""/>
        <dsp:cNvSpPr/>
      </dsp:nvSpPr>
      <dsp:spPr>
        <a:xfrm rot="5400000">
          <a:off x="834388" y="655173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654643"/>
        <a:ext cx="69850" cy="82552"/>
      </dsp:txXfrm>
    </dsp:sp>
    <dsp:sp modelId="{8FA6D05A-0244-400D-BB7F-9981EBACB5B5}">
      <dsp:nvSpPr>
        <dsp:cNvPr id="0" name=""/>
        <dsp:cNvSpPr/>
      </dsp:nvSpPr>
      <dsp:spPr>
        <a:xfrm>
          <a:off x="0" y="778057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[</a:t>
          </a:r>
          <a:r>
            <a:rPr lang="en-AU" sz="900" kern="1200" dirty="0">
              <a:latin typeface="Arial"/>
              <a:ea typeface="+mn-ea"/>
              <a:cs typeface="+mn-cs"/>
            </a:rPr>
            <a:t>Apologise]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785634"/>
        <a:ext cx="1771101" cy="243549"/>
      </dsp:txXfrm>
    </dsp:sp>
    <dsp:sp modelId="{55B8AF2A-D341-464F-B817-986BF1FF4CDC}">
      <dsp:nvSpPr>
        <dsp:cNvPr id="0" name=""/>
        <dsp:cNvSpPr/>
      </dsp:nvSpPr>
      <dsp:spPr>
        <a:xfrm rot="5400000">
          <a:off x="844620" y="1043228"/>
          <a:ext cx="97013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052929"/>
        <a:ext cx="69850" cy="67909"/>
      </dsp:txXfrm>
    </dsp:sp>
    <dsp:sp modelId="{DF0CEF7E-CF3E-4CE1-9B39-551781CB4AF0}">
      <dsp:nvSpPr>
        <dsp:cNvPr id="0" name=""/>
        <dsp:cNvSpPr/>
      </dsp:nvSpPr>
      <dsp:spPr>
        <a:xfrm>
          <a:off x="0" y="1166112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Offer solution</a:t>
          </a:r>
          <a:endParaRPr lang="en-AU" sz="900" kern="1200" baseline="-25000" dirty="0">
            <a:latin typeface="Arial"/>
            <a:ea typeface="+mn-ea"/>
            <a:cs typeface="+mn-cs"/>
          </a:endParaRPr>
        </a:p>
      </dsp:txBody>
      <dsp:txXfrm>
        <a:off x="7577" y="1173689"/>
        <a:ext cx="1771101" cy="243549"/>
      </dsp:txXfrm>
    </dsp:sp>
    <dsp:sp modelId="{8898DF6E-02DE-4CAE-9A0D-05B3A99C1DA2}">
      <dsp:nvSpPr>
        <dsp:cNvPr id="0" name=""/>
        <dsp:cNvSpPr/>
      </dsp:nvSpPr>
      <dsp:spPr>
        <a:xfrm rot="5400000">
          <a:off x="834388" y="1431282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430752"/>
        <a:ext cx="69850" cy="82552"/>
      </dsp:txXfrm>
    </dsp:sp>
    <dsp:sp modelId="{80A98637-AED8-4210-BBAC-5708072C0D3A}">
      <dsp:nvSpPr>
        <dsp:cNvPr id="0" name=""/>
        <dsp:cNvSpPr/>
      </dsp:nvSpPr>
      <dsp:spPr>
        <a:xfrm>
          <a:off x="0" y="1554166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>
              <a:latin typeface="Arial"/>
              <a:ea typeface="+mn-ea"/>
              <a:cs typeface="+mn-cs"/>
            </a:rPr>
            <a:t>Resolution</a:t>
          </a:r>
          <a:endParaRPr lang="en-AU" sz="900" kern="1200" dirty="0">
            <a:latin typeface="Arial"/>
            <a:ea typeface="+mn-ea"/>
            <a:cs typeface="+mn-cs"/>
          </a:endParaRPr>
        </a:p>
      </dsp:txBody>
      <dsp:txXfrm>
        <a:off x="7577" y="1561743"/>
        <a:ext cx="1771101" cy="243549"/>
      </dsp:txXfrm>
    </dsp:sp>
    <dsp:sp modelId="{B3D9FA15-EB38-4380-835A-99C454FB331A}">
      <dsp:nvSpPr>
        <dsp:cNvPr id="0" name=""/>
        <dsp:cNvSpPr/>
      </dsp:nvSpPr>
      <dsp:spPr>
        <a:xfrm rot="5400000">
          <a:off x="834388" y="1819337"/>
          <a:ext cx="117477" cy="11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 rot="-5400000">
        <a:off x="858202" y="1818807"/>
        <a:ext cx="69850" cy="82552"/>
      </dsp:txXfrm>
    </dsp:sp>
    <dsp:sp modelId="{C7111067-B611-446C-ACFE-96DA3CCF3660}">
      <dsp:nvSpPr>
        <dsp:cNvPr id="0" name=""/>
        <dsp:cNvSpPr/>
      </dsp:nvSpPr>
      <dsp:spPr>
        <a:xfrm>
          <a:off x="0" y="1942221"/>
          <a:ext cx="1786255" cy="25870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 dirty="0">
              <a:latin typeface="Arial"/>
              <a:ea typeface="+mn-ea"/>
              <a:cs typeface="+mn-cs"/>
            </a:rPr>
            <a:t>Reconcile</a:t>
          </a:r>
        </a:p>
      </dsp:txBody>
      <dsp:txXfrm>
        <a:off x="7577" y="1949798"/>
        <a:ext cx="1771101" cy="24354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C7BE44-2F1C-40B0-9E69-8C52F03671AB}">
      <dsp:nvSpPr>
        <dsp:cNvPr id="0" name=""/>
        <dsp:cNvSpPr/>
      </dsp:nvSpPr>
      <dsp:spPr>
        <a:xfrm rot="5400000">
          <a:off x="3430933" y="-1494644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Prepare to listen, e.g. read beforehand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Be mindful of selection &amp; attention process, i.e. concentrate</a:t>
          </a:r>
        </a:p>
      </dsp:txBody>
      <dsp:txXfrm rot="-5400000">
        <a:off x="1897380" y="53847"/>
        <a:ext cx="3358182" cy="276137"/>
      </dsp:txXfrm>
    </dsp:sp>
    <dsp:sp modelId="{2B80D8C5-38A8-4249-86BA-6C6702B044EB}">
      <dsp:nvSpPr>
        <dsp:cNvPr id="0" name=""/>
        <dsp:cNvSpPr/>
      </dsp:nvSpPr>
      <dsp:spPr>
        <a:xfrm>
          <a:off x="0" y="656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Hear</a:t>
          </a:r>
          <a:endParaRPr lang="en-US" sz="1200" kern="1200" dirty="0">
            <a:latin typeface="Arial"/>
            <a:ea typeface="+mn-ea"/>
            <a:cs typeface="+mn-cs"/>
          </a:endParaRPr>
        </a:p>
      </dsp:txBody>
      <dsp:txXfrm>
        <a:off x="18673" y="19329"/>
        <a:ext cx="1860034" cy="345170"/>
      </dsp:txXfrm>
    </dsp:sp>
    <dsp:sp modelId="{60FE5E29-60E1-4AD1-B420-158365DD2136}">
      <dsp:nvSpPr>
        <dsp:cNvPr id="0" name=""/>
        <dsp:cNvSpPr/>
      </dsp:nvSpPr>
      <dsp:spPr>
        <a:xfrm rot="5400000">
          <a:off x="3430933" y="-1093001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Clarify &amp; paraphrase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Avoid interrupting</a:t>
          </a:r>
        </a:p>
      </dsp:txBody>
      <dsp:txXfrm rot="-5400000">
        <a:off x="1897380" y="455490"/>
        <a:ext cx="3358182" cy="276137"/>
      </dsp:txXfrm>
    </dsp:sp>
    <dsp:sp modelId="{C86A8F79-968D-48A9-9AD6-6AEC846FE4D9}">
      <dsp:nvSpPr>
        <dsp:cNvPr id="0" name=""/>
        <dsp:cNvSpPr/>
      </dsp:nvSpPr>
      <dsp:spPr>
        <a:xfrm>
          <a:off x="0" y="402299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Understand</a:t>
          </a:r>
        </a:p>
      </dsp:txBody>
      <dsp:txXfrm>
        <a:off x="18673" y="420972"/>
        <a:ext cx="1860034" cy="345170"/>
      </dsp:txXfrm>
    </dsp:sp>
    <dsp:sp modelId="{F1DCC119-8B39-415B-9ECA-9860EE88F0B6}">
      <dsp:nvSpPr>
        <dsp:cNvPr id="0" name=""/>
        <dsp:cNvSpPr/>
      </dsp:nvSpPr>
      <dsp:spPr>
        <a:xfrm rot="5400000">
          <a:off x="3430933" y="-691358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Watching nonverbal cues will improve recall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Reorganise info to fit your cognitive preferences, e.g. mnemonic devices</a:t>
          </a:r>
        </a:p>
      </dsp:txBody>
      <dsp:txXfrm rot="-5400000">
        <a:off x="1897380" y="857133"/>
        <a:ext cx="3358182" cy="276137"/>
      </dsp:txXfrm>
    </dsp:sp>
    <dsp:sp modelId="{0E006E8B-E6CE-4A39-B4B6-2F1CA893A2B5}">
      <dsp:nvSpPr>
        <dsp:cNvPr id="0" name=""/>
        <dsp:cNvSpPr/>
      </dsp:nvSpPr>
      <dsp:spPr>
        <a:xfrm>
          <a:off x="0" y="803942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Recall</a:t>
          </a:r>
        </a:p>
      </dsp:txBody>
      <dsp:txXfrm>
        <a:off x="18673" y="822615"/>
        <a:ext cx="1860034" cy="345170"/>
      </dsp:txXfrm>
    </dsp:sp>
    <dsp:sp modelId="{14E8E65F-676D-4E93-BFBA-6CCE80A7B3BB}">
      <dsp:nvSpPr>
        <dsp:cNvPr id="0" name=""/>
        <dsp:cNvSpPr/>
      </dsp:nvSpPr>
      <dsp:spPr>
        <a:xfrm rot="5400000">
          <a:off x="3430933" y="-28971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main points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Understand nonverbal cues</a:t>
          </a:r>
        </a:p>
      </dsp:txBody>
      <dsp:txXfrm rot="-5400000">
        <a:off x="1897380" y="1258775"/>
        <a:ext cx="3358182" cy="276137"/>
      </dsp:txXfrm>
    </dsp:sp>
    <dsp:sp modelId="{36BDDE3D-9689-42BA-90FD-1AC02411BDF3}">
      <dsp:nvSpPr>
        <dsp:cNvPr id="0" name=""/>
        <dsp:cNvSpPr/>
      </dsp:nvSpPr>
      <dsp:spPr>
        <a:xfrm>
          <a:off x="0" y="1205585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Interpret</a:t>
          </a:r>
        </a:p>
      </dsp:txBody>
      <dsp:txXfrm>
        <a:off x="18673" y="1224258"/>
        <a:ext cx="1860034" cy="345170"/>
      </dsp:txXfrm>
    </dsp:sp>
    <dsp:sp modelId="{F0642862-B435-41FE-8A20-A0A11103CDC4}">
      <dsp:nvSpPr>
        <dsp:cNvPr id="0" name=""/>
        <dsp:cNvSpPr/>
      </dsp:nvSpPr>
      <dsp:spPr>
        <a:xfrm rot="5400000">
          <a:off x="3430933" y="111926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Separate facts, inferences &amp; judgments, e.g. be aware of biases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Identify persuasive strategies &amp; fallacies of reasoning</a:t>
          </a:r>
        </a:p>
      </dsp:txBody>
      <dsp:txXfrm rot="-5400000">
        <a:off x="1897380" y="1660417"/>
        <a:ext cx="3358182" cy="276137"/>
      </dsp:txXfrm>
    </dsp:sp>
    <dsp:sp modelId="{E2A0C5EE-BF0C-42C5-A3D3-6C0FE87D368A}">
      <dsp:nvSpPr>
        <dsp:cNvPr id="0" name=""/>
        <dsp:cNvSpPr/>
      </dsp:nvSpPr>
      <dsp:spPr>
        <a:xfrm>
          <a:off x="0" y="1607228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Evaluate</a:t>
          </a:r>
        </a:p>
      </dsp:txBody>
      <dsp:txXfrm>
        <a:off x="18673" y="1625901"/>
        <a:ext cx="1860034" cy="345170"/>
      </dsp:txXfrm>
    </dsp:sp>
    <dsp:sp modelId="{5F9EF339-C18C-49D8-B1AF-2080AE8D5F9E}">
      <dsp:nvSpPr>
        <dsp:cNvPr id="0" name=""/>
        <dsp:cNvSpPr/>
      </dsp:nvSpPr>
      <dsp:spPr>
        <a:xfrm rot="5400000">
          <a:off x="3430933" y="513569"/>
          <a:ext cx="306013" cy="3373120"/>
        </a:xfrm>
        <a:prstGeom prst="round2Same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7650" tIns="123825" rIns="247650" bIns="12382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Give feedback relevant to speaker’s purpose for speaking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700" kern="1200" dirty="0">
              <a:latin typeface="Arial"/>
              <a:ea typeface="+mn-ea"/>
              <a:cs typeface="+mn-cs"/>
            </a:rPr>
            <a:t>Do not let rehearsal of your response diminish earlier stages of listening</a:t>
          </a:r>
        </a:p>
      </dsp:txBody>
      <dsp:txXfrm rot="-5400000">
        <a:off x="1897380" y="2062060"/>
        <a:ext cx="3358182" cy="276137"/>
      </dsp:txXfrm>
    </dsp:sp>
    <dsp:sp modelId="{C20E39C7-1514-4E03-807E-C3568D7C5B50}">
      <dsp:nvSpPr>
        <dsp:cNvPr id="0" name=""/>
        <dsp:cNvSpPr/>
      </dsp:nvSpPr>
      <dsp:spPr>
        <a:xfrm>
          <a:off x="0" y="2008871"/>
          <a:ext cx="1897380" cy="38251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200" kern="1200" dirty="0">
              <a:latin typeface="Arial"/>
              <a:ea typeface="+mn-ea"/>
              <a:cs typeface="+mn-cs"/>
            </a:rPr>
            <a:t>Respond</a:t>
          </a:r>
        </a:p>
      </dsp:txBody>
      <dsp:txXfrm>
        <a:off x="18673" y="2027544"/>
        <a:ext cx="1860034" cy="34517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BC312B-F7D4-4455-9CB1-67416F5220FE}">
      <dsp:nvSpPr>
        <dsp:cNvPr id="0" name=""/>
        <dsp:cNvSpPr/>
      </dsp:nvSpPr>
      <dsp:spPr>
        <a:xfrm>
          <a:off x="0" y="10727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Own the feeling</a:t>
          </a:r>
        </a:p>
      </dsp:txBody>
      <dsp:txXfrm>
        <a:off x="0" y="107273"/>
        <a:ext cx="3209925" cy="330750"/>
      </dsp:txXfrm>
    </dsp:sp>
    <dsp:sp modelId="{C7B8AB94-2635-4C97-A7D2-28D10390BE0E}">
      <dsp:nvSpPr>
        <dsp:cNvPr id="0" name=""/>
        <dsp:cNvSpPr/>
      </dsp:nvSpPr>
      <dsp:spPr>
        <a:xfrm>
          <a:off x="160496" y="1871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Feelings</a:t>
          </a:r>
        </a:p>
      </dsp:txBody>
      <dsp:txXfrm>
        <a:off x="169142" y="27359"/>
        <a:ext cx="2229655" cy="159828"/>
      </dsp:txXfrm>
    </dsp:sp>
    <dsp:sp modelId="{9C7B9F47-65AA-4400-8D26-915F589D8071}">
      <dsp:nvSpPr>
        <dsp:cNvPr id="0" name=""/>
        <dsp:cNvSpPr/>
      </dsp:nvSpPr>
      <dsp:spPr>
        <a:xfrm>
          <a:off x="0" y="55898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U" sz="1000" kern="1200" noProof="0" dirty="0">
              <a:latin typeface="Arial"/>
              <a:ea typeface="+mn-ea"/>
              <a:cs typeface="+mn-cs"/>
            </a:rPr>
            <a:t>Describe their behaviour</a:t>
          </a:r>
        </a:p>
      </dsp:txBody>
      <dsp:txXfrm>
        <a:off x="0" y="558983"/>
        <a:ext cx="3209925" cy="330750"/>
      </dsp:txXfrm>
    </dsp:sp>
    <dsp:sp modelId="{EC1C3EBD-975D-4E6C-84B8-DD769005BDF2}">
      <dsp:nvSpPr>
        <dsp:cNvPr id="0" name=""/>
        <dsp:cNvSpPr/>
      </dsp:nvSpPr>
      <dsp:spPr>
        <a:xfrm>
          <a:off x="160496" y="47042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1000" kern="1200" noProof="0" dirty="0">
              <a:latin typeface="Arial"/>
              <a:ea typeface="+mn-ea"/>
              <a:cs typeface="+mn-cs"/>
            </a:rPr>
            <a:t>Behaviour</a:t>
          </a:r>
        </a:p>
      </dsp:txBody>
      <dsp:txXfrm>
        <a:off x="169142" y="479069"/>
        <a:ext cx="2229655" cy="159828"/>
      </dsp:txXfrm>
    </dsp:sp>
    <dsp:sp modelId="{865DF6FC-9C65-41EA-9EBF-70367CC19E8E}">
      <dsp:nvSpPr>
        <dsp:cNvPr id="0" name=""/>
        <dsp:cNvSpPr/>
      </dsp:nvSpPr>
      <dsp:spPr>
        <a:xfrm>
          <a:off x="0" y="101069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How it affects you</a:t>
          </a:r>
        </a:p>
      </dsp:txBody>
      <dsp:txXfrm>
        <a:off x="0" y="1010693"/>
        <a:ext cx="3209925" cy="330750"/>
      </dsp:txXfrm>
    </dsp:sp>
    <dsp:sp modelId="{98DE3B68-3515-4562-9EC4-402245CEDF65}">
      <dsp:nvSpPr>
        <dsp:cNvPr id="0" name=""/>
        <dsp:cNvSpPr/>
      </dsp:nvSpPr>
      <dsp:spPr>
        <a:xfrm>
          <a:off x="160496" y="92213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Effects</a:t>
          </a:r>
        </a:p>
      </dsp:txBody>
      <dsp:txXfrm>
        <a:off x="169142" y="930779"/>
        <a:ext cx="2229655" cy="159828"/>
      </dsp:txXfrm>
    </dsp:sp>
    <dsp:sp modelId="{98D535B2-29F3-4FD8-AB7A-C3CE11898715}">
      <dsp:nvSpPr>
        <dsp:cNvPr id="0" name=""/>
        <dsp:cNvSpPr/>
      </dsp:nvSpPr>
      <dsp:spPr>
        <a:xfrm>
          <a:off x="0" y="1462403"/>
          <a:ext cx="3209925" cy="330750"/>
        </a:xfrm>
        <a:prstGeom prst="rect">
          <a:avLst/>
        </a:prstGeom>
        <a:solidFill>
          <a:schemeClr val="accent3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49126" tIns="124968" rIns="249126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 dirty="0">
              <a:latin typeface="Arial"/>
              <a:ea typeface="+mn-ea"/>
              <a:cs typeface="+mn-cs"/>
            </a:rPr>
            <a:t>Offer an alternative</a:t>
          </a:r>
        </a:p>
      </dsp:txBody>
      <dsp:txXfrm>
        <a:off x="0" y="1462403"/>
        <a:ext cx="3209925" cy="330750"/>
      </dsp:txXfrm>
    </dsp:sp>
    <dsp:sp modelId="{CBEBEB79-47FA-411C-AB0D-E06AC10DD64D}">
      <dsp:nvSpPr>
        <dsp:cNvPr id="0" name=""/>
        <dsp:cNvSpPr/>
      </dsp:nvSpPr>
      <dsp:spPr>
        <a:xfrm>
          <a:off x="160496" y="1373843"/>
          <a:ext cx="2246947" cy="17712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4929" tIns="0" rIns="84929" bIns="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/>
              <a:ea typeface="+mn-ea"/>
              <a:cs typeface="+mn-cs"/>
            </a:rPr>
            <a:t>Acceptable alternative behavior</a:t>
          </a:r>
        </a:p>
      </dsp:txBody>
      <dsp:txXfrm>
        <a:off x="169142" y="1382489"/>
        <a:ext cx="2229655" cy="1598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401DB-C598-492E-886D-1E90462759AF}"/>
      </w:docPartPr>
      <w:docPartBody>
        <w:p w:rsidR="006B0357" w:rsidRDefault="00B54815">
          <w:r w:rsidRPr="00104D2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E90DD9B444E4685A73E36652B169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FEE2C-9EBF-4D9E-9113-F8A1DB4A5A97}"/>
      </w:docPartPr>
      <w:docPartBody>
        <w:p w:rsidR="0073776D" w:rsidRDefault="006B0357" w:rsidP="006B0357">
          <w:pPr>
            <w:pStyle w:val="9E90DD9B444E4685A73E36652B169F21"/>
          </w:pPr>
          <w:r w:rsidRPr="00104D2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rebuchet MS"/>
    <w:charset w:val="00"/>
    <w:family w:val="auto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815"/>
    <w:rsid w:val="006B0357"/>
    <w:rsid w:val="0073776D"/>
    <w:rsid w:val="00B54815"/>
    <w:rsid w:val="00DC5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B0357"/>
    <w:rPr>
      <w:color w:val="808080"/>
    </w:rPr>
  </w:style>
  <w:style w:type="paragraph" w:customStyle="1" w:styleId="9E90DD9B444E4685A73E36652B169F21">
    <w:name w:val="9E90DD9B444E4685A73E36652B169F21"/>
    <w:rsid w:val="006B03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0B21DBE-6A77-4332-855C-B53FF01B1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P_TEM_0010_COV_ReportCoversheet.dotx</Template>
  <TotalTime>1</TotalTime>
  <Pages>5</Pages>
  <Words>713</Words>
  <Characters>4065</Characters>
  <Application>Microsoft Office Word</Application>
  <DocSecurity>0</DocSecurity>
  <Lines>33</Lines>
  <Paragraphs>9</Paragraphs>
  <ScaleCrop>false</ScaleCrop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Wust</dc:creator>
  <cp:keywords/>
  <dc:description/>
  <cp:lastModifiedBy>Thomas Wust</cp:lastModifiedBy>
  <cp:revision>2</cp:revision>
  <dcterms:created xsi:type="dcterms:W3CDTF">2022-03-31T08:52:00Z</dcterms:created>
  <dcterms:modified xsi:type="dcterms:W3CDTF">2022-03-31T08:52:00Z</dcterms:modified>
</cp:coreProperties>
</file>